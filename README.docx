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DAAC0" w14:textId="60071FF9" w:rsidR="00220B9B" w:rsidRDefault="00380DCF" w:rsidP="00220B9B"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C628F9E" wp14:editId="5A281B45">
                <wp:simplePos x="0" y="0"/>
                <wp:positionH relativeFrom="column">
                  <wp:posOffset>-685800</wp:posOffset>
                </wp:positionH>
                <wp:positionV relativeFrom="paragraph">
                  <wp:posOffset>3815255</wp:posOffset>
                </wp:positionV>
                <wp:extent cx="464147" cy="6320829"/>
                <wp:effectExtent l="0" t="0" r="6350" b="3810"/>
                <wp:wrapNone/>
                <wp:docPr id="16" name="Rectangle 1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147" cy="6320829"/>
                        </a:xfrm>
                        <a:prstGeom prst="rect">
                          <a:avLst/>
                        </a:prstGeom>
                        <a:solidFill>
                          <a:srgbClr val="F2F2F2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B7E753" id="Rectangle 16" o:spid="_x0000_s1026" alt="&quot;&quot;" style="position:absolute;margin-left:-54pt;margin-top:300.4pt;width:36.55pt;height:497.7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" fillcolor="#f2f2f2" stroked="f" strokeweight="1pt">
                <v:fill opacity="32896f"/>
              </v:rect>
            </w:pict>
          </mc:Fallback>
        </mc:AlternateContent>
      </w:r>
      <w:r w:rsidR="00217D01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7E55981" wp14:editId="686754E4">
                <wp:simplePos x="0" y="0"/>
                <wp:positionH relativeFrom="column">
                  <wp:posOffset>-685800</wp:posOffset>
                </wp:positionH>
                <wp:positionV relativeFrom="paragraph">
                  <wp:posOffset>-615425</wp:posOffset>
                </wp:positionV>
                <wp:extent cx="464147" cy="4429125"/>
                <wp:effectExtent l="0" t="0" r="6350" b="3175"/>
                <wp:wrapNone/>
                <wp:docPr id="13" name="Rectangle 1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147" cy="4429125"/>
                        </a:xfrm>
                        <a:prstGeom prst="rect">
                          <a:avLst/>
                        </a:prstGeom>
                        <a:solidFill>
                          <a:srgbClr val="F2F2F2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BFD075" id="Rectangle 13" o:spid="_x0000_s1026" alt="&quot;&quot;" style="position:absolute;margin-left:-54pt;margin-top:-48.45pt;width:36.55pt;height:348.75pt;z-index:251724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" fillcolor="#f2f2f2" stroked="f" strokeweight="1pt">
                <v:fill opacity="32896f"/>
              </v:rect>
            </w:pict>
          </mc:Fallback>
        </mc:AlternateContent>
      </w:r>
      <w:r w:rsidR="00DD618D" w:rsidRPr="003F234D">
        <w:rPr>
          <w:noProof/>
        </w:rPr>
        <w:drawing>
          <wp:anchor distT="0" distB="0" distL="114300" distR="114300" simplePos="0" relativeHeight="251669503" behindDoc="1" locked="1" layoutInCell="1" allowOverlap="1" wp14:anchorId="30B55424" wp14:editId="33B962D9">
            <wp:simplePos x="0" y="0"/>
            <wp:positionH relativeFrom="column">
              <wp:posOffset>-657225</wp:posOffset>
            </wp:positionH>
            <wp:positionV relativeFrom="line">
              <wp:posOffset>-28575</wp:posOffset>
            </wp:positionV>
            <wp:extent cx="7743825" cy="4501515"/>
            <wp:effectExtent l="0" t="0" r="3175" b="0"/>
            <wp:wrapNone/>
            <wp:docPr id="8" name="Picture 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ettyImages-97236975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3825" cy="4501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66B6">
        <w:rPr>
          <w:noProof/>
        </w:rPr>
        <mc:AlternateContent>
          <mc:Choice Requires="wpg">
            <w:drawing>
              <wp:anchor distT="0" distB="0" distL="114300" distR="114300" simplePos="0" relativeHeight="251668478" behindDoc="1" locked="1" layoutInCell="1" allowOverlap="1" wp14:anchorId="7625AD26" wp14:editId="28DF4097">
                <wp:simplePos x="0" y="0"/>
                <wp:positionH relativeFrom="column">
                  <wp:posOffset>-685800</wp:posOffset>
                </wp:positionH>
                <wp:positionV relativeFrom="paragraph">
                  <wp:posOffset>-614680</wp:posOffset>
                </wp:positionV>
                <wp:extent cx="7771765" cy="10751820"/>
                <wp:effectExtent l="0" t="0" r="635" b="5080"/>
                <wp:wrapNone/>
                <wp:docPr id="2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1765" cy="10751820"/>
                          <a:chOff x="0" y="22860"/>
                          <a:chExt cx="7772400" cy="7750810"/>
                        </a:xfrm>
                        <a:solidFill>
                          <a:srgbClr val="0A2C13"/>
                        </a:solidFill>
                      </wpg:grpSpPr>
                      <wps:wsp>
                        <wps:cNvPr id="1" name="Rectangle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22860"/>
                            <a:ext cx="7772400" cy="77501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DCAF5D" w14:textId="77777777" w:rsidR="004E5762" w:rsidRPr="0006324A" w:rsidRDefault="004E5762" w:rsidP="00220B9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angle 3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3554914"/>
                            <a:ext cx="464185" cy="4218756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25AD26" id="Group 2" o:spid="_x0000_s1026" alt="&quot;&quot;" style="position:absolute;margin-left:-54pt;margin-top:-48.4pt;width:611.95pt;height:846.6pt;z-index:-251648002;mso-width-relative:margin;mso-height-relative:margin" coordorigin=",228" coordsize="77724,775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">
                <v:rect id="Rectangle 1" o:spid="_x0000_s1027" alt="&quot;&quot;" style="position:absolute;top:228;width:77724;height:7750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" filled="f" stroked="f" strokeweight="1pt">
                  <v:textbox>
                    <w:txbxContent>
                      <w:p w14:paraId="6FDCAF5D" w14:textId="77777777" w:rsidR="004E5762" w:rsidRPr="0006324A" w:rsidRDefault="004E5762" w:rsidP="00220B9B"/>
                    </w:txbxContent>
                  </v:textbox>
                </v:rect>
                <v:rect id="Rectangle 3" o:spid="_x0000_s1028" alt="&quot;&quot;" style="position:absolute;top:35549;width:4641;height:421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" filled="f" stroked="f" strokeweight="1pt"/>
                <w10:anchorlock/>
              </v:group>
            </w:pict>
          </mc:Fallback>
        </mc:AlternateConten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51"/>
        <w:gridCol w:w="2429"/>
      </w:tblGrid>
      <w:tr w:rsidR="00FF2BC5" w14:paraId="4BB18AF8" w14:textId="77777777" w:rsidTr="00380DCF">
        <w:trPr>
          <w:trHeight w:val="1850"/>
        </w:trPr>
        <w:tc>
          <w:tcPr>
            <w:tcW w:w="7655" w:type="dxa"/>
            <w:tcMar>
              <w:top w:w="7200" w:type="dxa"/>
            </w:tcMar>
            <w:vAlign w:val="bottom"/>
          </w:tcPr>
          <w:p w14:paraId="3D983AF8" w14:textId="77777777" w:rsidR="00380DCF" w:rsidRPr="00380DCF" w:rsidRDefault="00380DCF" w:rsidP="00380DCF">
            <w:pPr>
              <w:pStyle w:val="Subtitle"/>
              <w:rPr>
                <w:sz w:val="24"/>
                <w:szCs w:val="24"/>
              </w:rPr>
            </w:pPr>
          </w:p>
          <w:p w14:paraId="45D9A00D" w14:textId="03C947E2" w:rsidR="008C5D09" w:rsidRDefault="00EA7DC1" w:rsidP="00380DCF">
            <w:pPr>
              <w:pStyle w:val="Subtitle"/>
              <w:rPr>
                <w:sz w:val="96"/>
                <w:szCs w:val="96"/>
              </w:rPr>
            </w:pPr>
            <w:r>
              <w:rPr>
                <w:sz w:val="96"/>
                <w:szCs w:val="96"/>
              </w:rPr>
              <w:t>Park Ranger</w:t>
            </w:r>
          </w:p>
          <w:p w14:paraId="5BD74EDD" w14:textId="6DF9631A" w:rsidR="00EA7DC1" w:rsidRDefault="00EA7DC1" w:rsidP="00EA7DC1"/>
          <w:p w14:paraId="135BCF17" w14:textId="44245589" w:rsidR="00EA7DC1" w:rsidRDefault="00EA7DC1" w:rsidP="00EA7DC1"/>
          <w:p w14:paraId="40F23ABE" w14:textId="77777777" w:rsidR="00EA7DC1" w:rsidRPr="00EA7DC1" w:rsidRDefault="00EA7DC1" w:rsidP="00EA7DC1"/>
          <w:p w14:paraId="04D78157" w14:textId="77777777" w:rsidR="008C5D09" w:rsidRDefault="008C5D09" w:rsidP="008C5D09"/>
          <w:p w14:paraId="245AA33E" w14:textId="5A89AB63" w:rsidR="008C5D09" w:rsidRPr="008C5D09" w:rsidRDefault="008C5D09" w:rsidP="008C5D09"/>
        </w:tc>
        <w:tc>
          <w:tcPr>
            <w:tcW w:w="2431" w:type="dxa"/>
          </w:tcPr>
          <w:p w14:paraId="44354C01" w14:textId="77777777" w:rsidR="00FF2BC5" w:rsidRDefault="00FF2BC5" w:rsidP="00220B9B">
            <w:pPr>
              <w:pStyle w:val="Title"/>
            </w:pPr>
          </w:p>
        </w:tc>
      </w:tr>
      <w:tr w:rsidR="00FF2BC5" w14:paraId="6E2F2226" w14:textId="77777777" w:rsidTr="00FF2BC5">
        <w:tc>
          <w:tcPr>
            <w:tcW w:w="7655" w:type="dxa"/>
            <w:tcMar>
              <w:top w:w="454" w:type="dxa"/>
            </w:tcMar>
          </w:tcPr>
          <w:p w14:paraId="7D07C685" w14:textId="77777777" w:rsidR="00380DCF" w:rsidRDefault="00380DCF" w:rsidP="008C5D09">
            <w:pPr>
              <w:pStyle w:val="Introduction"/>
              <w:spacing w:line="240" w:lineRule="auto"/>
            </w:pPr>
          </w:p>
          <w:p w14:paraId="04771FF3" w14:textId="71D0EEEA" w:rsidR="008C5D09" w:rsidRPr="00380DCF" w:rsidRDefault="008C5D09" w:rsidP="008C5D09">
            <w:pPr>
              <w:pStyle w:val="Introduction"/>
              <w:spacing w:line="240" w:lineRule="auto"/>
              <w:rPr>
                <w:color w:val="FFFFFF" w:themeColor="background1"/>
              </w:rPr>
            </w:pPr>
            <w:r w:rsidRPr="00380DCF">
              <w:rPr>
                <w:color w:val="FFFFFF" w:themeColor="background1"/>
              </w:rPr>
              <w:t xml:space="preserve">Individual Game </w:t>
            </w:r>
            <w:r w:rsidR="00EA7DC1">
              <w:rPr>
                <w:color w:val="FFFFFF" w:themeColor="background1"/>
              </w:rPr>
              <w:t>Prototype</w:t>
            </w:r>
          </w:p>
          <w:p w14:paraId="1F4C8BA6" w14:textId="000CC1E5" w:rsidR="0002017D" w:rsidRPr="00380DCF" w:rsidRDefault="0002017D" w:rsidP="008C5D09">
            <w:pPr>
              <w:pStyle w:val="Introduction"/>
              <w:spacing w:line="240" w:lineRule="auto"/>
              <w:rPr>
                <w:color w:val="FFFFFF" w:themeColor="background1"/>
              </w:rPr>
            </w:pPr>
            <w:r w:rsidRPr="00380DCF">
              <w:rPr>
                <w:color w:val="FFFFFF" w:themeColor="background1"/>
              </w:rPr>
              <w:t xml:space="preserve">CS4483B Game Design </w:t>
            </w:r>
          </w:p>
          <w:p w14:paraId="5A9143D4" w14:textId="77777777" w:rsidR="0002017D" w:rsidRPr="00380DCF" w:rsidRDefault="0002017D" w:rsidP="008C5D09">
            <w:pPr>
              <w:pStyle w:val="Introduction"/>
              <w:spacing w:line="240" w:lineRule="auto"/>
              <w:rPr>
                <w:color w:val="FFFFFF" w:themeColor="background1"/>
              </w:rPr>
            </w:pPr>
            <w:r w:rsidRPr="00380DCF">
              <w:rPr>
                <w:color w:val="FFFFFF" w:themeColor="background1"/>
              </w:rPr>
              <w:t xml:space="preserve">Kristina Kacmarova </w:t>
            </w:r>
          </w:p>
          <w:p w14:paraId="602372D9" w14:textId="090EE842" w:rsidR="00FF2BC5" w:rsidRPr="00D528B9" w:rsidRDefault="0002017D" w:rsidP="008C5D09">
            <w:pPr>
              <w:pStyle w:val="Introduction"/>
              <w:spacing w:line="240" w:lineRule="auto"/>
            </w:pPr>
            <w:r w:rsidRPr="00380DCF">
              <w:rPr>
                <w:color w:val="FFFFFF" w:themeColor="background1"/>
              </w:rPr>
              <w:t>250957704</w:t>
            </w:r>
          </w:p>
        </w:tc>
        <w:tc>
          <w:tcPr>
            <w:tcW w:w="2431" w:type="dxa"/>
          </w:tcPr>
          <w:p w14:paraId="4AF9DA0E" w14:textId="77777777" w:rsidR="00FF2BC5" w:rsidRDefault="00FF2BC5" w:rsidP="00FF2BC5"/>
        </w:tc>
      </w:tr>
    </w:tbl>
    <w:p w14:paraId="64C13613" w14:textId="77777777" w:rsidR="007766B6" w:rsidRDefault="007766B6" w:rsidP="00220B9B">
      <w:pPr>
        <w:sectPr w:rsidR="007766B6" w:rsidSect="00380DCF">
          <w:type w:val="continuous"/>
          <w:pgSz w:w="12240" w:h="15840" w:code="1"/>
          <w:pgMar w:top="0" w:right="1080" w:bottom="720" w:left="1080" w:header="706" w:footer="706" w:gutter="0"/>
          <w:cols w:space="851"/>
          <w:docGrid w:linePitch="360"/>
        </w:sectPr>
      </w:pPr>
    </w:p>
    <w:p w14:paraId="26731A70" w14:textId="1B3382A3" w:rsidR="00CD4D83" w:rsidRDefault="00CD4D83" w:rsidP="00CD4D83">
      <w:pPr>
        <w:pStyle w:val="Heading1"/>
        <w:pBdr>
          <w:bottom w:val="single" w:sz="4" w:space="1" w:color="595959" w:themeColor="text1" w:themeTint="A6"/>
        </w:pBdr>
        <w:spacing w:before="360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>
        <w:lastRenderedPageBreak/>
        <w:t xml:space="preserve">1. </w:t>
      </w:r>
      <w:r w:rsidR="006008DF">
        <w:rPr>
          <w:bCs/>
        </w:rPr>
        <w:t>Features</w:t>
      </w:r>
    </w:p>
    <w:p w14:paraId="0467E8EF" w14:textId="72DA6C41" w:rsidR="003062C2" w:rsidRDefault="003062C2" w:rsidP="00997493">
      <w:pPr>
        <w:contextualSpacing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1.1 Background</w:t>
      </w:r>
    </w:p>
    <w:p w14:paraId="71E57920" w14:textId="0AB2AF16" w:rsidR="00997493" w:rsidRDefault="00997493" w:rsidP="00997493">
      <w:pPr>
        <w:contextualSpacing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You are the Park Ranger of </w:t>
      </w:r>
      <w:r w:rsidRPr="0055424A">
        <w:rPr>
          <w:color w:val="000000" w:themeColor="text1"/>
          <w:sz w:val="24"/>
          <w:szCs w:val="24"/>
        </w:rPr>
        <w:t>Grand Valley Park</w:t>
      </w:r>
      <w:r>
        <w:rPr>
          <w:color w:val="000000" w:themeColor="text1"/>
          <w:sz w:val="24"/>
          <w:szCs w:val="24"/>
        </w:rPr>
        <w:t xml:space="preserve"> and y</w:t>
      </w:r>
      <w:r w:rsidRPr="0055424A">
        <w:rPr>
          <w:color w:val="000000" w:themeColor="text1"/>
          <w:sz w:val="24"/>
          <w:szCs w:val="24"/>
        </w:rPr>
        <w:t xml:space="preserve">ou </w:t>
      </w:r>
      <w:r>
        <w:rPr>
          <w:color w:val="000000" w:themeColor="text1"/>
          <w:sz w:val="24"/>
          <w:szCs w:val="24"/>
        </w:rPr>
        <w:t xml:space="preserve">have just </w:t>
      </w:r>
      <w:r w:rsidRPr="0055424A">
        <w:rPr>
          <w:color w:val="000000" w:themeColor="text1"/>
          <w:sz w:val="24"/>
          <w:szCs w:val="24"/>
        </w:rPr>
        <w:t>stumble</w:t>
      </w:r>
      <w:r>
        <w:rPr>
          <w:color w:val="000000" w:themeColor="text1"/>
          <w:sz w:val="24"/>
          <w:szCs w:val="24"/>
        </w:rPr>
        <w:t>d</w:t>
      </w:r>
      <w:r w:rsidRPr="0055424A">
        <w:rPr>
          <w:color w:val="000000" w:themeColor="text1"/>
          <w:sz w:val="24"/>
          <w:szCs w:val="24"/>
        </w:rPr>
        <w:t xml:space="preserve"> across an ancient artifact</w:t>
      </w:r>
      <w:r w:rsidR="000C7F1A">
        <w:rPr>
          <w:color w:val="000000" w:themeColor="text1"/>
          <w:sz w:val="24"/>
          <w:szCs w:val="24"/>
        </w:rPr>
        <w:t xml:space="preserve"> while investing a noise complaint</w:t>
      </w:r>
      <w:r w:rsidR="009530B7">
        <w:rPr>
          <w:color w:val="000000" w:themeColor="text1"/>
          <w:sz w:val="24"/>
          <w:szCs w:val="24"/>
        </w:rPr>
        <w:t xml:space="preserve">. </w:t>
      </w:r>
      <w:r>
        <w:rPr>
          <w:color w:val="000000" w:themeColor="text1"/>
          <w:sz w:val="24"/>
          <w:szCs w:val="24"/>
        </w:rPr>
        <w:t>Suddenly, the artifact disappears</w:t>
      </w:r>
      <w:r w:rsidRPr="0055424A">
        <w:rPr>
          <w:color w:val="000000" w:themeColor="text1"/>
          <w:sz w:val="24"/>
          <w:szCs w:val="24"/>
        </w:rPr>
        <w:t xml:space="preserve"> into thin air</w:t>
      </w:r>
      <w:r>
        <w:rPr>
          <w:color w:val="000000" w:themeColor="text1"/>
          <w:sz w:val="24"/>
          <w:szCs w:val="24"/>
        </w:rPr>
        <w:t>, leaving you stranded in the past.</w:t>
      </w:r>
      <w:r w:rsidRPr="0055424A">
        <w:rPr>
          <w:color w:val="000000" w:themeColor="text1"/>
          <w:sz w:val="24"/>
          <w:szCs w:val="24"/>
        </w:rPr>
        <w:t xml:space="preserve"> Your only hope of returning home is to </w:t>
      </w:r>
      <w:r>
        <w:rPr>
          <w:color w:val="000000" w:themeColor="text1"/>
          <w:sz w:val="24"/>
          <w:szCs w:val="24"/>
        </w:rPr>
        <w:t xml:space="preserve">fight the dangerous beasts living inside the forest </w:t>
      </w:r>
      <w:proofErr w:type="gramStart"/>
      <w:r>
        <w:rPr>
          <w:color w:val="000000" w:themeColor="text1"/>
          <w:sz w:val="24"/>
          <w:szCs w:val="24"/>
        </w:rPr>
        <w:t>in order to</w:t>
      </w:r>
      <w:proofErr w:type="gramEnd"/>
      <w:r>
        <w:rPr>
          <w:color w:val="000000" w:themeColor="text1"/>
          <w:sz w:val="24"/>
          <w:szCs w:val="24"/>
        </w:rPr>
        <w:t xml:space="preserve"> </w:t>
      </w:r>
      <w:r w:rsidRPr="0055424A">
        <w:rPr>
          <w:color w:val="000000" w:themeColor="text1"/>
          <w:sz w:val="24"/>
          <w:szCs w:val="24"/>
        </w:rPr>
        <w:t xml:space="preserve">find the missing </w:t>
      </w:r>
      <w:r>
        <w:rPr>
          <w:color w:val="000000" w:themeColor="text1"/>
          <w:sz w:val="24"/>
          <w:szCs w:val="24"/>
        </w:rPr>
        <w:t>artifact.</w:t>
      </w:r>
      <w:r w:rsidR="00362059">
        <w:rPr>
          <w:color w:val="000000" w:themeColor="text1"/>
          <w:sz w:val="24"/>
          <w:szCs w:val="24"/>
        </w:rPr>
        <w:t xml:space="preserve"> </w:t>
      </w:r>
    </w:p>
    <w:p w14:paraId="6024BFCE" w14:textId="4077E609" w:rsidR="00DA1405" w:rsidRDefault="00DA1405" w:rsidP="00997493">
      <w:pPr>
        <w:contextualSpacing/>
        <w:rPr>
          <w:color w:val="000000" w:themeColor="text1"/>
          <w:sz w:val="24"/>
          <w:szCs w:val="24"/>
        </w:rPr>
      </w:pPr>
    </w:p>
    <w:p w14:paraId="52C0BAD0" w14:textId="7E6AC6CD" w:rsidR="003062C2" w:rsidRDefault="003062C2" w:rsidP="00997493">
      <w:pPr>
        <w:contextualSpacing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1.2 Implemented Features</w:t>
      </w:r>
    </w:p>
    <w:p w14:paraId="1B2374BF" w14:textId="0CC3C0D1" w:rsidR="00DA1405" w:rsidRDefault="00D03EC3" w:rsidP="00997493">
      <w:pPr>
        <w:contextualSpacing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Initially, the player is greeted by a main menu scene. </w:t>
      </w:r>
      <w:r w:rsidR="00505D8D">
        <w:rPr>
          <w:color w:val="000000" w:themeColor="text1"/>
          <w:sz w:val="24"/>
          <w:szCs w:val="24"/>
        </w:rPr>
        <w:t>D</w:t>
      </w:r>
      <w:r w:rsidR="00DA1405">
        <w:rPr>
          <w:color w:val="000000" w:themeColor="text1"/>
          <w:sz w:val="24"/>
          <w:szCs w:val="24"/>
        </w:rPr>
        <w:t xml:space="preserve">ialogue boxes have been implemented </w:t>
      </w:r>
      <w:proofErr w:type="gramStart"/>
      <w:r w:rsidR="00DA1405">
        <w:rPr>
          <w:color w:val="000000" w:themeColor="text1"/>
          <w:sz w:val="24"/>
          <w:szCs w:val="24"/>
        </w:rPr>
        <w:t>in order to</w:t>
      </w:r>
      <w:proofErr w:type="gramEnd"/>
      <w:r w:rsidR="00DA1405">
        <w:rPr>
          <w:color w:val="000000" w:themeColor="text1"/>
          <w:sz w:val="24"/>
          <w:szCs w:val="24"/>
        </w:rPr>
        <w:t xml:space="preserve"> tell the story of the game.</w:t>
      </w:r>
      <w:r w:rsidR="00005E78">
        <w:rPr>
          <w:color w:val="000000" w:themeColor="text1"/>
          <w:sz w:val="24"/>
          <w:szCs w:val="24"/>
        </w:rPr>
        <w:t xml:space="preserve"> </w:t>
      </w:r>
      <w:r w:rsidR="00005E78">
        <w:rPr>
          <w:color w:val="000000" w:themeColor="text1"/>
          <w:sz w:val="24"/>
          <w:szCs w:val="24"/>
        </w:rPr>
        <w:t xml:space="preserve">Capsule colliders are </w:t>
      </w:r>
      <w:r w:rsidR="00402A0F">
        <w:rPr>
          <w:color w:val="000000" w:themeColor="text1"/>
          <w:sz w:val="24"/>
          <w:szCs w:val="24"/>
        </w:rPr>
        <w:t xml:space="preserve">used </w:t>
      </w:r>
      <w:r w:rsidR="00005E78">
        <w:rPr>
          <w:color w:val="000000" w:themeColor="text1"/>
          <w:sz w:val="24"/>
          <w:szCs w:val="24"/>
        </w:rPr>
        <w:t xml:space="preserve">to </w:t>
      </w:r>
      <w:r w:rsidR="00005E78">
        <w:rPr>
          <w:color w:val="000000" w:themeColor="text1"/>
          <w:sz w:val="24"/>
          <w:szCs w:val="24"/>
        </w:rPr>
        <w:t>trigger dialogue without clicking anything. When the player gets close enough to the artifact, they are automatically transported back in time. A joystick is used to move the player across the terrain</w:t>
      </w:r>
      <w:r w:rsidR="00093E86">
        <w:rPr>
          <w:color w:val="000000" w:themeColor="text1"/>
          <w:sz w:val="24"/>
          <w:szCs w:val="24"/>
        </w:rPr>
        <w:t xml:space="preserve">. </w:t>
      </w:r>
      <w:r>
        <w:rPr>
          <w:color w:val="000000" w:themeColor="text1"/>
          <w:sz w:val="24"/>
          <w:szCs w:val="24"/>
        </w:rPr>
        <w:t>When the player gets too close to an enemy, they are chased and attacked. As they are attacked, their health decreases</w:t>
      </w:r>
      <w:r w:rsidR="004325FF">
        <w:rPr>
          <w:color w:val="000000" w:themeColor="text1"/>
          <w:sz w:val="24"/>
          <w:szCs w:val="24"/>
        </w:rPr>
        <w:t xml:space="preserve">. If they lose </w:t>
      </w:r>
      <w:proofErr w:type="gramStart"/>
      <w:r w:rsidR="004325FF">
        <w:rPr>
          <w:color w:val="000000" w:themeColor="text1"/>
          <w:sz w:val="24"/>
          <w:szCs w:val="24"/>
        </w:rPr>
        <w:t>all of</w:t>
      </w:r>
      <w:proofErr w:type="gramEnd"/>
      <w:r w:rsidR="004325FF">
        <w:rPr>
          <w:color w:val="000000" w:themeColor="text1"/>
          <w:sz w:val="24"/>
          <w:szCs w:val="24"/>
        </w:rPr>
        <w:t xml:space="preserve"> their health, they are taken to the game over scene where they can return back to their last checkpoint without having to start from the very beginning. </w:t>
      </w:r>
      <w:r w:rsidR="00486BA0">
        <w:rPr>
          <w:color w:val="000000" w:themeColor="text1"/>
          <w:sz w:val="24"/>
          <w:szCs w:val="24"/>
        </w:rPr>
        <w:t xml:space="preserve">The game being reviewed is </w:t>
      </w:r>
      <w:r w:rsidR="00C3084C">
        <w:rPr>
          <w:color w:val="000000" w:themeColor="text1"/>
          <w:sz w:val="24"/>
          <w:szCs w:val="24"/>
        </w:rPr>
        <w:t>targeted for</w:t>
      </w:r>
      <w:r w:rsidR="00486BA0">
        <w:rPr>
          <w:color w:val="000000" w:themeColor="text1"/>
          <w:sz w:val="24"/>
          <w:szCs w:val="24"/>
        </w:rPr>
        <w:t xml:space="preserve"> the iPhone, iPad, and iPod touch. It requires iOS or iPadOS 11.0 or later </w:t>
      </w:r>
      <w:proofErr w:type="gramStart"/>
      <w:r w:rsidR="00486BA0">
        <w:rPr>
          <w:color w:val="000000" w:themeColor="text1"/>
          <w:sz w:val="24"/>
          <w:szCs w:val="24"/>
        </w:rPr>
        <w:t>in order to</w:t>
      </w:r>
      <w:proofErr w:type="gramEnd"/>
      <w:r w:rsidR="00486BA0">
        <w:rPr>
          <w:color w:val="000000" w:themeColor="text1"/>
          <w:sz w:val="24"/>
          <w:szCs w:val="24"/>
        </w:rPr>
        <w:t xml:space="preserve"> play. The platform used to review this game is iOS 15.1 on the iPhone X. </w:t>
      </w:r>
      <w:r w:rsidR="00C3084C">
        <w:rPr>
          <w:color w:val="000000" w:themeColor="text1"/>
          <w:sz w:val="24"/>
          <w:szCs w:val="24"/>
        </w:rPr>
        <w:t>The game is played in</w:t>
      </w:r>
      <w:r w:rsidR="00C3084C">
        <w:rPr>
          <w:color w:val="000000" w:themeColor="text1"/>
          <w:sz w:val="24"/>
          <w:szCs w:val="24"/>
        </w:rPr>
        <w:t xml:space="preserve"> landscape orientation. </w:t>
      </w:r>
    </w:p>
    <w:p w14:paraId="4879F169" w14:textId="73908B13" w:rsidR="00362059" w:rsidRDefault="00362059" w:rsidP="00997493">
      <w:pPr>
        <w:contextualSpacing/>
        <w:rPr>
          <w:color w:val="000000" w:themeColor="text1"/>
          <w:sz w:val="24"/>
          <w:szCs w:val="24"/>
        </w:rPr>
      </w:pPr>
    </w:p>
    <w:p w14:paraId="0B344D05" w14:textId="454E0430" w:rsidR="003062C2" w:rsidRDefault="003062C2" w:rsidP="00997493">
      <w:pPr>
        <w:contextualSpacing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1.3 Missing Features</w:t>
      </w:r>
    </w:p>
    <w:p w14:paraId="23FA1FE2" w14:textId="65A50AF0" w:rsidR="003B2C19" w:rsidRDefault="00362059" w:rsidP="0055424A">
      <w:pPr>
        <w:contextualSpacing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Further modification needs to be done</w:t>
      </w:r>
      <w:r w:rsidR="0064574C">
        <w:rPr>
          <w:color w:val="000000" w:themeColor="text1"/>
          <w:sz w:val="24"/>
          <w:szCs w:val="24"/>
        </w:rPr>
        <w:t xml:space="preserve"> </w:t>
      </w:r>
      <w:proofErr w:type="gramStart"/>
      <w:r w:rsidR="0064574C">
        <w:rPr>
          <w:color w:val="000000" w:themeColor="text1"/>
          <w:sz w:val="24"/>
          <w:szCs w:val="24"/>
        </w:rPr>
        <w:t>in order to</w:t>
      </w:r>
      <w:proofErr w:type="gramEnd"/>
      <w:r w:rsidR="0064574C">
        <w:rPr>
          <w:color w:val="000000" w:themeColor="text1"/>
          <w:sz w:val="24"/>
          <w:szCs w:val="24"/>
        </w:rPr>
        <w:t xml:space="preserve"> get the rifle to fire and</w:t>
      </w:r>
      <w:r>
        <w:rPr>
          <w:color w:val="000000" w:themeColor="text1"/>
          <w:sz w:val="24"/>
          <w:szCs w:val="24"/>
        </w:rPr>
        <w:t xml:space="preserve"> </w:t>
      </w:r>
      <w:r w:rsidR="0064574C">
        <w:rPr>
          <w:color w:val="000000" w:themeColor="text1"/>
          <w:sz w:val="24"/>
          <w:szCs w:val="24"/>
        </w:rPr>
        <w:t xml:space="preserve">to </w:t>
      </w:r>
      <w:r>
        <w:rPr>
          <w:color w:val="000000" w:themeColor="text1"/>
          <w:sz w:val="24"/>
          <w:szCs w:val="24"/>
        </w:rPr>
        <w:t xml:space="preserve">replace the enemy animations with dinosaur animations. The weapon </w:t>
      </w:r>
      <w:r w:rsidR="00EE26AB">
        <w:rPr>
          <w:color w:val="000000" w:themeColor="text1"/>
          <w:sz w:val="24"/>
          <w:szCs w:val="24"/>
        </w:rPr>
        <w:t xml:space="preserve">also </w:t>
      </w:r>
      <w:r>
        <w:rPr>
          <w:color w:val="000000" w:themeColor="text1"/>
          <w:sz w:val="24"/>
          <w:szCs w:val="24"/>
        </w:rPr>
        <w:t xml:space="preserve">needs to be changed from a sci-fi laser gun into a park ranger rifle. </w:t>
      </w:r>
      <w:r w:rsidR="004C696B">
        <w:rPr>
          <w:color w:val="000000" w:themeColor="text1"/>
          <w:sz w:val="24"/>
          <w:szCs w:val="24"/>
        </w:rPr>
        <w:t xml:space="preserve">The artifact needs to appear when the final boss is defeated. Lastly, more rooms and levels need to be added </w:t>
      </w:r>
      <w:proofErr w:type="gramStart"/>
      <w:r w:rsidR="004C696B">
        <w:rPr>
          <w:color w:val="000000" w:themeColor="text1"/>
          <w:sz w:val="24"/>
          <w:szCs w:val="24"/>
        </w:rPr>
        <w:t>in order to</w:t>
      </w:r>
      <w:proofErr w:type="gramEnd"/>
      <w:r w:rsidR="004C696B">
        <w:rPr>
          <w:color w:val="000000" w:themeColor="text1"/>
          <w:sz w:val="24"/>
          <w:szCs w:val="24"/>
        </w:rPr>
        <w:t xml:space="preserve"> expand the game. </w:t>
      </w:r>
    </w:p>
    <w:p w14:paraId="75FA6D8B" w14:textId="0B6A2636" w:rsidR="00CD4D83" w:rsidRDefault="00320C78" w:rsidP="00CD4D83">
      <w:pPr>
        <w:pStyle w:val="Heading1"/>
        <w:pBdr>
          <w:bottom w:val="single" w:sz="4" w:space="1" w:color="595959" w:themeColor="text1" w:themeTint="A6"/>
        </w:pBdr>
        <w:spacing w:before="360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>
        <w:t>2</w:t>
      </w:r>
      <w:r w:rsidR="00CD4D83">
        <w:t xml:space="preserve">. </w:t>
      </w:r>
      <w:r w:rsidR="006008DF">
        <w:rPr>
          <w:bCs/>
        </w:rPr>
        <w:t>How to Install</w:t>
      </w:r>
    </w:p>
    <w:p w14:paraId="58A1397C" w14:textId="53DC1E18" w:rsidR="00AD00D0" w:rsidRDefault="00400C83" w:rsidP="00E15492">
      <w:pPr>
        <w:contextualSpacing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Unity</w:t>
      </w:r>
      <w:r>
        <w:rPr>
          <w:color w:val="000000" w:themeColor="text1"/>
          <w:sz w:val="24"/>
          <w:szCs w:val="24"/>
        </w:rPr>
        <w:t xml:space="preserve"> version 2020.3.30f1 </w:t>
      </w:r>
      <w:r>
        <w:rPr>
          <w:color w:val="000000" w:themeColor="text1"/>
          <w:sz w:val="24"/>
          <w:szCs w:val="24"/>
        </w:rPr>
        <w:t xml:space="preserve">is used to make modifications to the project. </w:t>
      </w:r>
      <w:r>
        <w:rPr>
          <w:color w:val="000000" w:themeColor="text1"/>
          <w:sz w:val="24"/>
          <w:szCs w:val="24"/>
        </w:rPr>
        <w:t xml:space="preserve">You will need to install this specific version if you wish to open the folder in Unity. </w:t>
      </w:r>
      <w:r w:rsidR="00E15492">
        <w:rPr>
          <w:color w:val="000000" w:themeColor="text1"/>
          <w:sz w:val="24"/>
          <w:szCs w:val="24"/>
        </w:rPr>
        <w:t>XCode</w:t>
      </w:r>
      <w:r>
        <w:rPr>
          <w:color w:val="000000" w:themeColor="text1"/>
          <w:sz w:val="24"/>
          <w:szCs w:val="24"/>
        </w:rPr>
        <w:t xml:space="preserve"> 13.2.1</w:t>
      </w:r>
      <w:r w:rsidR="00E15492">
        <w:rPr>
          <w:color w:val="000000" w:themeColor="text1"/>
          <w:sz w:val="24"/>
          <w:szCs w:val="24"/>
        </w:rPr>
        <w:t xml:space="preserve"> is </w:t>
      </w:r>
      <w:r>
        <w:rPr>
          <w:color w:val="000000" w:themeColor="text1"/>
          <w:sz w:val="24"/>
          <w:szCs w:val="24"/>
        </w:rPr>
        <w:t xml:space="preserve">used </w:t>
      </w:r>
      <w:r w:rsidR="00E15492">
        <w:rPr>
          <w:color w:val="000000" w:themeColor="text1"/>
          <w:sz w:val="24"/>
          <w:szCs w:val="24"/>
        </w:rPr>
        <w:t xml:space="preserve">to run the game on your iPhone. </w:t>
      </w:r>
    </w:p>
    <w:p w14:paraId="224A6CA0" w14:textId="77777777" w:rsidR="00CD0A18" w:rsidRDefault="00CD0A18">
      <w:pPr>
        <w:rPr>
          <w:rFonts w:asciiTheme="majorHAnsi" w:eastAsiaTheme="majorEastAsia" w:hAnsiTheme="majorHAnsi" w:cstheme="majorBidi"/>
          <w:b/>
          <w:color w:val="14756E" w:themeColor="accent1"/>
          <w:sz w:val="40"/>
          <w:szCs w:val="32"/>
        </w:rPr>
      </w:pPr>
      <w:r>
        <w:br w:type="page"/>
      </w:r>
    </w:p>
    <w:p w14:paraId="4E89C5CD" w14:textId="63C1F114" w:rsidR="008335E2" w:rsidRDefault="00320C78" w:rsidP="008335E2">
      <w:pPr>
        <w:pStyle w:val="Heading1"/>
        <w:pBdr>
          <w:bottom w:val="single" w:sz="4" w:space="1" w:color="595959" w:themeColor="text1" w:themeTint="A6"/>
        </w:pBdr>
        <w:spacing w:before="360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>
        <w:lastRenderedPageBreak/>
        <w:t>3</w:t>
      </w:r>
      <w:r w:rsidR="008335E2">
        <w:t xml:space="preserve">. </w:t>
      </w:r>
      <w:r w:rsidR="006008DF">
        <w:rPr>
          <w:bCs/>
        </w:rPr>
        <w:t>How to Execute</w:t>
      </w:r>
      <w:r w:rsidR="00C03914" w:rsidRPr="00C03914">
        <w:rPr>
          <w:bCs/>
        </w:rPr>
        <w:t xml:space="preserve"> </w:t>
      </w:r>
    </w:p>
    <w:p w14:paraId="48743F76" w14:textId="2F0C952B" w:rsidR="00D720AA" w:rsidRDefault="00D720AA" w:rsidP="00F424C9">
      <w:pPr>
        <w:contextualSpacing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Go to folder "</w:t>
      </w:r>
      <w:r w:rsidR="007D02B4">
        <w:rPr>
          <w:color w:val="000000" w:themeColor="text1"/>
          <w:sz w:val="24"/>
          <w:szCs w:val="24"/>
        </w:rPr>
        <w:t xml:space="preserve">Park Ranger -&gt; Builds -&gt; </w:t>
      </w:r>
      <w:r>
        <w:rPr>
          <w:color w:val="000000" w:themeColor="text1"/>
          <w:sz w:val="24"/>
          <w:szCs w:val="24"/>
        </w:rPr>
        <w:t>build_</w:t>
      </w:r>
      <w:r w:rsidR="00D40B3A">
        <w:rPr>
          <w:color w:val="000000" w:themeColor="text1"/>
          <w:sz w:val="24"/>
          <w:szCs w:val="24"/>
        </w:rPr>
        <w:t>3</w:t>
      </w:r>
      <w:r>
        <w:rPr>
          <w:color w:val="000000" w:themeColor="text1"/>
          <w:sz w:val="24"/>
          <w:szCs w:val="24"/>
        </w:rPr>
        <w:t xml:space="preserve">" and </w:t>
      </w:r>
      <w:r w:rsidR="00E15492">
        <w:rPr>
          <w:color w:val="000000" w:themeColor="text1"/>
          <w:sz w:val="24"/>
          <w:szCs w:val="24"/>
        </w:rPr>
        <w:t xml:space="preserve">double click on </w:t>
      </w:r>
      <w:r>
        <w:rPr>
          <w:color w:val="000000" w:themeColor="text1"/>
          <w:sz w:val="24"/>
          <w:szCs w:val="24"/>
        </w:rPr>
        <w:t>"</w:t>
      </w:r>
      <w:r w:rsidRPr="00D720AA">
        <w:rPr>
          <w:color w:val="000000" w:themeColor="text1"/>
          <w:sz w:val="24"/>
          <w:szCs w:val="24"/>
        </w:rPr>
        <w:t>Unity-iPhone.xcodeproj</w:t>
      </w:r>
      <w:r>
        <w:rPr>
          <w:color w:val="000000" w:themeColor="text1"/>
          <w:sz w:val="24"/>
          <w:szCs w:val="24"/>
        </w:rPr>
        <w:t>"</w:t>
      </w:r>
      <w:r w:rsidR="00E15492">
        <w:rPr>
          <w:color w:val="000000" w:themeColor="text1"/>
          <w:sz w:val="24"/>
          <w:szCs w:val="24"/>
        </w:rPr>
        <w:t xml:space="preserve"> </w:t>
      </w:r>
      <w:proofErr w:type="gramStart"/>
      <w:r w:rsidR="00E15492">
        <w:rPr>
          <w:color w:val="000000" w:themeColor="text1"/>
          <w:sz w:val="24"/>
          <w:szCs w:val="24"/>
        </w:rPr>
        <w:t>in order to</w:t>
      </w:r>
      <w:proofErr w:type="gramEnd"/>
      <w:r w:rsidR="00E15492">
        <w:rPr>
          <w:color w:val="000000" w:themeColor="text1"/>
          <w:sz w:val="24"/>
          <w:szCs w:val="24"/>
        </w:rPr>
        <w:t xml:space="preserve"> open the project in XCode</w:t>
      </w:r>
    </w:p>
    <w:p w14:paraId="2F762A48" w14:textId="77777777" w:rsidR="00D720AA" w:rsidRDefault="00D720AA" w:rsidP="00F424C9">
      <w:pPr>
        <w:contextualSpacing/>
        <w:rPr>
          <w:color w:val="000000" w:themeColor="text1"/>
          <w:sz w:val="24"/>
          <w:szCs w:val="24"/>
        </w:rPr>
      </w:pPr>
    </w:p>
    <w:p w14:paraId="024F7FC6" w14:textId="624C359F" w:rsidR="00A85D2D" w:rsidRDefault="00B51F18" w:rsidP="00F424C9">
      <w:pPr>
        <w:contextualSpacing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Select "Signing &amp; Capabilities"</w:t>
      </w:r>
    </w:p>
    <w:p w14:paraId="48CEB6F2" w14:textId="05073B8A" w:rsidR="00B51F18" w:rsidRDefault="00B51F18" w:rsidP="00F424C9">
      <w:pPr>
        <w:contextualSpacing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Select "Automatically Manage Signing"</w:t>
      </w:r>
    </w:p>
    <w:p w14:paraId="0183DDF3" w14:textId="49C10A83" w:rsidR="00B51F18" w:rsidRDefault="00B51F18" w:rsidP="00F424C9">
      <w:pPr>
        <w:contextualSpacing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Select your name for "Team"</w:t>
      </w:r>
    </w:p>
    <w:p w14:paraId="0DBD0FCC" w14:textId="2913AE2C" w:rsidR="00B51F18" w:rsidRDefault="00B51F18" w:rsidP="00F424C9">
      <w:pPr>
        <w:contextualSpacing/>
        <w:rPr>
          <w:color w:val="000000" w:themeColor="text1"/>
          <w:sz w:val="24"/>
          <w:szCs w:val="24"/>
        </w:rPr>
      </w:pPr>
    </w:p>
    <w:p w14:paraId="730D9623" w14:textId="033A01D7" w:rsidR="00B51F18" w:rsidRDefault="00B51F18" w:rsidP="00F424C9">
      <w:pPr>
        <w:contextualSpacing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Select "General"</w:t>
      </w:r>
    </w:p>
    <w:p w14:paraId="63655578" w14:textId="6F37B3A8" w:rsidR="00B51F18" w:rsidRDefault="00B51F18" w:rsidP="00F424C9">
      <w:pPr>
        <w:contextualSpacing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Under "Device Orientation" remove "Portrait" and "Upside Down" so that there is only landscape orientation</w:t>
      </w:r>
    </w:p>
    <w:p w14:paraId="46F42FBD" w14:textId="20D83B4E" w:rsidR="003B2C19" w:rsidRDefault="003B2C19" w:rsidP="00F424C9">
      <w:pPr>
        <w:contextualSpacing/>
        <w:rPr>
          <w:color w:val="000000" w:themeColor="text1"/>
          <w:sz w:val="24"/>
          <w:szCs w:val="24"/>
        </w:rPr>
      </w:pPr>
    </w:p>
    <w:p w14:paraId="2267EA6B" w14:textId="2C2B3B51" w:rsidR="003B2C19" w:rsidRDefault="003B2C19" w:rsidP="00F424C9">
      <w:pPr>
        <w:contextualSpacing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Plug your iPhone into your computer</w:t>
      </w:r>
    </w:p>
    <w:p w14:paraId="118F60CE" w14:textId="1C5314E3" w:rsidR="003B2C19" w:rsidRDefault="003B2C19" w:rsidP="00F424C9">
      <w:pPr>
        <w:contextualSpacing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Select "iPhone" for iOS Device</w:t>
      </w:r>
    </w:p>
    <w:p w14:paraId="3A5508C1" w14:textId="0E15A377" w:rsidR="003B2C19" w:rsidRDefault="003B2C19" w:rsidP="00F424C9">
      <w:pPr>
        <w:contextualSpacing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Click the play button </w:t>
      </w:r>
      <w:proofErr w:type="gramStart"/>
      <w:r>
        <w:rPr>
          <w:color w:val="000000" w:themeColor="text1"/>
          <w:sz w:val="24"/>
          <w:szCs w:val="24"/>
        </w:rPr>
        <w:t>in order to</w:t>
      </w:r>
      <w:proofErr w:type="gramEnd"/>
      <w:r>
        <w:rPr>
          <w:color w:val="000000" w:themeColor="text1"/>
          <w:sz w:val="24"/>
          <w:szCs w:val="24"/>
        </w:rPr>
        <w:t xml:space="preserve"> build the application</w:t>
      </w:r>
    </w:p>
    <w:p w14:paraId="22DCA690" w14:textId="1238D3C2" w:rsidR="008335E2" w:rsidRDefault="00320C78" w:rsidP="008335E2">
      <w:pPr>
        <w:pStyle w:val="Heading1"/>
        <w:pBdr>
          <w:bottom w:val="single" w:sz="4" w:space="1" w:color="595959" w:themeColor="text1" w:themeTint="A6"/>
        </w:pBdr>
        <w:spacing w:before="360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>
        <w:t>4</w:t>
      </w:r>
      <w:r w:rsidR="008335E2">
        <w:t xml:space="preserve">. </w:t>
      </w:r>
      <w:r w:rsidR="006008DF">
        <w:rPr>
          <w:bCs/>
        </w:rPr>
        <w:t>How to Play</w:t>
      </w:r>
    </w:p>
    <w:p w14:paraId="3F3AA67A" w14:textId="569C469C" w:rsidR="006B5EF1" w:rsidRDefault="00770C10" w:rsidP="003E3496">
      <w:pPr>
        <w:contextualSpacing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Buttons, </w:t>
      </w:r>
      <w:proofErr w:type="gramStart"/>
      <w:r>
        <w:rPr>
          <w:color w:val="000000" w:themeColor="text1"/>
          <w:sz w:val="24"/>
          <w:szCs w:val="24"/>
        </w:rPr>
        <w:t>dialogue</w:t>
      </w:r>
      <w:proofErr w:type="gramEnd"/>
      <w:r>
        <w:rPr>
          <w:color w:val="000000" w:themeColor="text1"/>
          <w:sz w:val="24"/>
          <w:szCs w:val="24"/>
        </w:rPr>
        <w:t xml:space="preserve"> and arrows are used to prompt you to click certain things and go down certain paths. A joystick controller is used to move the character and a button is used to fire the weapon. </w:t>
      </w:r>
    </w:p>
    <w:p w14:paraId="5E427B00" w14:textId="77777777" w:rsidR="006B5EF1" w:rsidRDefault="006B5EF1" w:rsidP="003E3496">
      <w:pPr>
        <w:contextualSpacing/>
        <w:rPr>
          <w:color w:val="000000" w:themeColor="text1"/>
          <w:sz w:val="24"/>
          <w:szCs w:val="24"/>
        </w:rPr>
      </w:pPr>
    </w:p>
    <w:p w14:paraId="42CAC44C" w14:textId="7FA75606" w:rsidR="006008DF" w:rsidRDefault="006B5EF1" w:rsidP="003E3496">
      <w:pPr>
        <w:contextualSpacing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When you first open the application, you are taken to the main menu where you click the play button. Make sure your iPhone is turned to landscape orientation. </w:t>
      </w:r>
      <w:r w:rsidR="00C75368">
        <w:rPr>
          <w:color w:val="000000" w:themeColor="text1"/>
          <w:sz w:val="24"/>
          <w:szCs w:val="24"/>
        </w:rPr>
        <w:t xml:space="preserve">Dialogue boxes appear, your boss asks you to follow the path </w:t>
      </w:r>
      <w:proofErr w:type="gramStart"/>
      <w:r w:rsidR="00C75368">
        <w:rPr>
          <w:color w:val="000000" w:themeColor="text1"/>
          <w:sz w:val="24"/>
          <w:szCs w:val="24"/>
        </w:rPr>
        <w:t>in order to</w:t>
      </w:r>
      <w:proofErr w:type="gramEnd"/>
      <w:r w:rsidR="00C75368">
        <w:rPr>
          <w:color w:val="000000" w:themeColor="text1"/>
          <w:sz w:val="24"/>
          <w:szCs w:val="24"/>
        </w:rPr>
        <w:t xml:space="preserve"> look into a noise complaint. An arrow leads you down the right way. When you get close enough to the artifact, new dialogue boxes </w:t>
      </w:r>
      <w:proofErr w:type="gramStart"/>
      <w:r w:rsidR="00C75368">
        <w:rPr>
          <w:color w:val="000000" w:themeColor="text1"/>
          <w:sz w:val="24"/>
          <w:szCs w:val="24"/>
        </w:rPr>
        <w:t>appear</w:t>
      </w:r>
      <w:proofErr w:type="gramEnd"/>
      <w:r w:rsidR="00C75368">
        <w:rPr>
          <w:color w:val="000000" w:themeColor="text1"/>
          <w:sz w:val="24"/>
          <w:szCs w:val="24"/>
        </w:rPr>
        <w:t xml:space="preserve"> and you get transported back in time. This new place is roaming with monsters that you'll need to shoot down. The joystick and button need some improvement. </w:t>
      </w:r>
      <w:r w:rsidR="00AD418E">
        <w:rPr>
          <w:color w:val="000000" w:themeColor="text1"/>
          <w:sz w:val="24"/>
          <w:szCs w:val="24"/>
        </w:rPr>
        <w:t xml:space="preserve">A video of the gameplay on my iPhone X using iOS 15.1 is included in this submission. </w:t>
      </w:r>
    </w:p>
    <w:p w14:paraId="5EB3A38F" w14:textId="77777777" w:rsidR="00CD0A18" w:rsidRDefault="00CD0A18">
      <w:pPr>
        <w:rPr>
          <w:rFonts w:asciiTheme="majorHAnsi" w:eastAsiaTheme="majorEastAsia" w:hAnsiTheme="majorHAnsi" w:cstheme="majorBidi"/>
          <w:b/>
          <w:color w:val="14756E" w:themeColor="accent1"/>
          <w:sz w:val="40"/>
          <w:szCs w:val="32"/>
        </w:rPr>
      </w:pPr>
      <w:r>
        <w:br w:type="page"/>
      </w:r>
    </w:p>
    <w:p w14:paraId="6DD71D59" w14:textId="1C36003B" w:rsidR="006008DF" w:rsidRDefault="006008DF" w:rsidP="006008DF">
      <w:pPr>
        <w:pStyle w:val="Heading1"/>
        <w:pBdr>
          <w:bottom w:val="single" w:sz="4" w:space="1" w:color="595959" w:themeColor="text1" w:themeTint="A6"/>
        </w:pBdr>
        <w:spacing w:before="360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>
        <w:lastRenderedPageBreak/>
        <w:t xml:space="preserve">5. </w:t>
      </w:r>
      <w:r w:rsidR="00796C6E">
        <w:rPr>
          <w:bCs/>
        </w:rPr>
        <w:t>Libraries</w:t>
      </w:r>
    </w:p>
    <w:p w14:paraId="4053BA53" w14:textId="356C225A" w:rsidR="00E5139F" w:rsidRDefault="00E5139F" w:rsidP="006008DF">
      <w:pPr>
        <w:contextualSpacing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For the fighting scene, I used Unity's free sample scene called "FPS Microgame". The sci-fi monsters and gun are from this sample scene and need to be replaced by dinosaurs and a ranger weapon. </w:t>
      </w:r>
    </w:p>
    <w:p w14:paraId="37E5AFCF" w14:textId="77777777" w:rsidR="00E5139F" w:rsidRDefault="00E5139F" w:rsidP="006008DF">
      <w:pPr>
        <w:contextualSpacing/>
        <w:rPr>
          <w:color w:val="000000" w:themeColor="text1"/>
          <w:sz w:val="24"/>
          <w:szCs w:val="24"/>
        </w:rPr>
      </w:pPr>
    </w:p>
    <w:p w14:paraId="6BDF3A93" w14:textId="2DE26CE1" w:rsidR="006008DF" w:rsidRDefault="00276EF3" w:rsidP="006008DF">
      <w:pPr>
        <w:contextualSpacing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Several assets were used from the Unity Asset Store including:</w:t>
      </w:r>
    </w:p>
    <w:p w14:paraId="4050F508" w14:textId="3DDC55A3" w:rsidR="00276EF3" w:rsidRDefault="00276EF3" w:rsidP="006008DF">
      <w:pPr>
        <w:contextualSpacing/>
        <w:rPr>
          <w:color w:val="000000" w:themeColor="text1"/>
          <w:sz w:val="24"/>
          <w:szCs w:val="24"/>
        </w:rPr>
      </w:pPr>
    </w:p>
    <w:p w14:paraId="48CE2163" w14:textId="7736ACF8" w:rsidR="00177630" w:rsidRDefault="00177630" w:rsidP="006008DF">
      <w:pPr>
        <w:contextualSpacing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Asset for 3D arrows:</w:t>
      </w:r>
    </w:p>
    <w:p w14:paraId="1554C05D" w14:textId="07968F5F" w:rsidR="00276EF3" w:rsidRDefault="00177630" w:rsidP="006008DF">
      <w:pPr>
        <w:contextualSpacing/>
        <w:rPr>
          <w:color w:val="000000" w:themeColor="text1"/>
          <w:sz w:val="24"/>
          <w:szCs w:val="24"/>
        </w:rPr>
      </w:pPr>
      <w:r w:rsidRPr="00177630">
        <w:rPr>
          <w:color w:val="000000" w:themeColor="text1"/>
          <w:sz w:val="24"/>
          <w:szCs w:val="24"/>
        </w:rPr>
        <w:t>https://assetstore.unity.com/packages/3d/props/14-arrow-animations-95037</w:t>
      </w:r>
    </w:p>
    <w:p w14:paraId="3606EAEE" w14:textId="426F87E0" w:rsidR="00177630" w:rsidRDefault="00177630" w:rsidP="006008DF">
      <w:pPr>
        <w:contextualSpacing/>
        <w:rPr>
          <w:color w:val="000000" w:themeColor="text1"/>
          <w:sz w:val="24"/>
          <w:szCs w:val="24"/>
        </w:rPr>
      </w:pPr>
    </w:p>
    <w:p w14:paraId="4BBC66EE" w14:textId="5CE74CAB" w:rsidR="00177630" w:rsidRDefault="00177630" w:rsidP="006008DF">
      <w:pPr>
        <w:contextualSpacing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Asset for dialogue boxes:</w:t>
      </w:r>
    </w:p>
    <w:p w14:paraId="307514D6" w14:textId="32149800" w:rsidR="00177630" w:rsidRDefault="00177630" w:rsidP="006008DF">
      <w:pPr>
        <w:contextualSpacing/>
        <w:rPr>
          <w:color w:val="000000" w:themeColor="text1"/>
          <w:sz w:val="24"/>
          <w:szCs w:val="24"/>
        </w:rPr>
      </w:pPr>
      <w:r w:rsidRPr="00177630">
        <w:rPr>
          <w:color w:val="000000" w:themeColor="text1"/>
          <w:sz w:val="24"/>
          <w:szCs w:val="24"/>
        </w:rPr>
        <w:t>https://assetstore.unity.com/packages/tools/utilities/dialogue-editor-168329</w:t>
      </w:r>
    </w:p>
    <w:p w14:paraId="5B180626" w14:textId="43B0CAF4" w:rsidR="00177630" w:rsidRDefault="00177630" w:rsidP="006008DF">
      <w:pPr>
        <w:contextualSpacing/>
        <w:rPr>
          <w:color w:val="000000" w:themeColor="text1"/>
          <w:sz w:val="24"/>
          <w:szCs w:val="24"/>
        </w:rPr>
      </w:pPr>
    </w:p>
    <w:p w14:paraId="7066C2BD" w14:textId="29FF9D41" w:rsidR="00177630" w:rsidRDefault="00177630" w:rsidP="006008DF">
      <w:pPr>
        <w:contextualSpacing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Asset for joystick controller:</w:t>
      </w:r>
    </w:p>
    <w:p w14:paraId="4E408D0C" w14:textId="776C14D4" w:rsidR="00177630" w:rsidRDefault="00177630" w:rsidP="006008DF">
      <w:pPr>
        <w:contextualSpacing/>
        <w:rPr>
          <w:color w:val="000000" w:themeColor="text1"/>
          <w:sz w:val="24"/>
          <w:szCs w:val="24"/>
        </w:rPr>
      </w:pPr>
      <w:r w:rsidRPr="00177630">
        <w:rPr>
          <w:color w:val="000000" w:themeColor="text1"/>
          <w:sz w:val="24"/>
          <w:szCs w:val="24"/>
        </w:rPr>
        <w:t>https://assetstore.unity.com/packages/tools/input-management/joystick-pack-107631</w:t>
      </w:r>
    </w:p>
    <w:p w14:paraId="0867FFA1" w14:textId="18C68BA6" w:rsidR="00177630" w:rsidRDefault="00177630" w:rsidP="006008DF">
      <w:pPr>
        <w:contextualSpacing/>
        <w:rPr>
          <w:color w:val="000000" w:themeColor="text1"/>
          <w:sz w:val="24"/>
          <w:szCs w:val="24"/>
        </w:rPr>
      </w:pPr>
    </w:p>
    <w:p w14:paraId="13E80FB6" w14:textId="44A04DA1" w:rsidR="00177630" w:rsidRDefault="00177630" w:rsidP="006008DF">
      <w:pPr>
        <w:contextualSpacing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Asset for characters:</w:t>
      </w:r>
    </w:p>
    <w:p w14:paraId="54CEEA09" w14:textId="5FC77085" w:rsidR="00177630" w:rsidRDefault="00177630" w:rsidP="006008DF">
      <w:pPr>
        <w:contextualSpacing/>
        <w:rPr>
          <w:color w:val="000000" w:themeColor="text1"/>
          <w:sz w:val="24"/>
          <w:szCs w:val="24"/>
        </w:rPr>
      </w:pPr>
      <w:r w:rsidRPr="00177630">
        <w:rPr>
          <w:color w:val="000000" w:themeColor="text1"/>
          <w:sz w:val="24"/>
          <w:szCs w:val="24"/>
        </w:rPr>
        <w:t>https://assetstore.unity.com/packages/3d/characters/humanoids/low-poly-animated-people-156748</w:t>
      </w:r>
    </w:p>
    <w:p w14:paraId="01348160" w14:textId="5653F84C" w:rsidR="00177630" w:rsidRDefault="00177630" w:rsidP="006008DF">
      <w:pPr>
        <w:contextualSpacing/>
        <w:rPr>
          <w:color w:val="000000" w:themeColor="text1"/>
          <w:sz w:val="24"/>
          <w:szCs w:val="24"/>
        </w:rPr>
      </w:pPr>
    </w:p>
    <w:p w14:paraId="6E694CD5" w14:textId="6CE9D1DE" w:rsidR="00177630" w:rsidRDefault="00177630" w:rsidP="006008DF">
      <w:pPr>
        <w:contextualSpacing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Asset for terrain:</w:t>
      </w:r>
    </w:p>
    <w:p w14:paraId="61251A2C" w14:textId="46CB70C8" w:rsidR="00177630" w:rsidRDefault="00177630" w:rsidP="006008DF">
      <w:pPr>
        <w:contextualSpacing/>
        <w:rPr>
          <w:color w:val="000000" w:themeColor="text1"/>
          <w:sz w:val="24"/>
          <w:szCs w:val="24"/>
        </w:rPr>
      </w:pPr>
      <w:r w:rsidRPr="00177630">
        <w:rPr>
          <w:color w:val="000000" w:themeColor="text1"/>
          <w:sz w:val="24"/>
          <w:szCs w:val="24"/>
        </w:rPr>
        <w:t>https://assetstore.unity.com/packages/3d/environments/landscapes/lowpoly-style-ultra-pack-108275</w:t>
      </w:r>
    </w:p>
    <w:p w14:paraId="05B27EE7" w14:textId="2BBB1A05" w:rsidR="00697059" w:rsidRDefault="00697059" w:rsidP="006008DF">
      <w:pPr>
        <w:contextualSpacing/>
        <w:rPr>
          <w:color w:val="000000" w:themeColor="text1"/>
          <w:sz w:val="24"/>
          <w:szCs w:val="24"/>
        </w:rPr>
      </w:pPr>
    </w:p>
    <w:p w14:paraId="43E1EAD6" w14:textId="74E2CC85" w:rsidR="00697059" w:rsidRDefault="00697059" w:rsidP="006008DF">
      <w:pPr>
        <w:contextualSpacing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Asset for audio jungle music:</w:t>
      </w:r>
    </w:p>
    <w:p w14:paraId="533B612F" w14:textId="78D5E43F" w:rsidR="00697059" w:rsidRDefault="00697059" w:rsidP="006008DF">
      <w:pPr>
        <w:contextualSpacing/>
        <w:rPr>
          <w:color w:val="000000" w:themeColor="text1"/>
          <w:sz w:val="24"/>
          <w:szCs w:val="24"/>
        </w:rPr>
      </w:pPr>
      <w:r w:rsidRPr="00697059">
        <w:rPr>
          <w:color w:val="000000" w:themeColor="text1"/>
          <w:sz w:val="24"/>
          <w:szCs w:val="24"/>
        </w:rPr>
        <w:t>https://assetstore.unity.com/packages/3d/environments/tropical-forest-pack-49391</w:t>
      </w:r>
    </w:p>
    <w:p w14:paraId="40A245FD" w14:textId="77777777" w:rsidR="00697059" w:rsidRDefault="00697059" w:rsidP="006008DF">
      <w:pPr>
        <w:contextualSpacing/>
        <w:rPr>
          <w:color w:val="000000" w:themeColor="text1"/>
          <w:sz w:val="24"/>
          <w:szCs w:val="24"/>
        </w:rPr>
      </w:pPr>
    </w:p>
    <w:p w14:paraId="01F974C3" w14:textId="57F64C16" w:rsidR="00177630" w:rsidRDefault="00177630" w:rsidP="006008DF">
      <w:pPr>
        <w:contextualSpacing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Asset I had planned to use for dinosaurs:</w:t>
      </w:r>
    </w:p>
    <w:p w14:paraId="1ED1BA6A" w14:textId="3B82B6CE" w:rsidR="00177630" w:rsidRDefault="00177630" w:rsidP="006008DF">
      <w:pPr>
        <w:contextualSpacing/>
        <w:rPr>
          <w:color w:val="000000" w:themeColor="text1"/>
          <w:sz w:val="24"/>
          <w:szCs w:val="24"/>
        </w:rPr>
      </w:pPr>
      <w:r w:rsidRPr="00177630">
        <w:rPr>
          <w:color w:val="000000" w:themeColor="text1"/>
          <w:sz w:val="24"/>
          <w:szCs w:val="24"/>
        </w:rPr>
        <w:t>https://assetstore.unity.com/packages/3d/characters/animals/low-poly-animated-dinosaurs-110313</w:t>
      </w:r>
    </w:p>
    <w:p w14:paraId="20ABC73E" w14:textId="77777777" w:rsidR="00177630" w:rsidRDefault="00177630" w:rsidP="006008DF">
      <w:pPr>
        <w:contextualSpacing/>
        <w:rPr>
          <w:color w:val="000000" w:themeColor="text1"/>
          <w:sz w:val="24"/>
          <w:szCs w:val="24"/>
        </w:rPr>
      </w:pPr>
    </w:p>
    <w:p w14:paraId="200368E8" w14:textId="77777777" w:rsidR="00177630" w:rsidRPr="003E5547" w:rsidRDefault="00177630" w:rsidP="006008DF">
      <w:pPr>
        <w:contextualSpacing/>
        <w:rPr>
          <w:color w:val="000000" w:themeColor="text1"/>
          <w:sz w:val="24"/>
          <w:szCs w:val="24"/>
        </w:rPr>
      </w:pPr>
    </w:p>
    <w:sectPr w:rsidR="00177630" w:rsidRPr="003E5547" w:rsidSect="00FA02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125B90" w14:textId="77777777" w:rsidR="00E80354" w:rsidRDefault="00E80354" w:rsidP="00A63A6C">
      <w:pPr>
        <w:spacing w:after="0" w:line="240" w:lineRule="auto"/>
      </w:pPr>
      <w:r>
        <w:separator/>
      </w:r>
    </w:p>
  </w:endnote>
  <w:endnote w:type="continuationSeparator" w:id="0">
    <w:p w14:paraId="4FF91F71" w14:textId="77777777" w:rsidR="00E80354" w:rsidRDefault="00E80354" w:rsidP="00A63A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64BBA9" w14:textId="77777777" w:rsidR="00E80354" w:rsidRDefault="00E80354" w:rsidP="00A63A6C">
      <w:pPr>
        <w:spacing w:after="0" w:line="240" w:lineRule="auto"/>
      </w:pPr>
      <w:r>
        <w:separator/>
      </w:r>
    </w:p>
  </w:footnote>
  <w:footnote w:type="continuationSeparator" w:id="0">
    <w:p w14:paraId="26AD8599" w14:textId="77777777" w:rsidR="00E80354" w:rsidRDefault="00E80354" w:rsidP="00A63A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BC47B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326D4D"/>
    <w:multiLevelType w:val="hybridMultilevel"/>
    <w:tmpl w:val="FC12D6B8"/>
    <w:lvl w:ilvl="0" w:tplc="A5B0D4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4756E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E74C1"/>
    <w:multiLevelType w:val="hybridMultilevel"/>
    <w:tmpl w:val="F6EE88F4"/>
    <w:lvl w:ilvl="0" w:tplc="14EE602C">
      <w:start w:val="1"/>
      <w:numFmt w:val="bullet"/>
      <w:lvlText w:val="►"/>
      <w:lvlJc w:val="left"/>
      <w:pPr>
        <w:ind w:left="720" w:hanging="360"/>
      </w:pPr>
      <w:rPr>
        <w:rFonts w:ascii="Franklin Gothic Medium Cond" w:hAnsi="Franklin Gothic Medium Cond" w:hint="default"/>
        <w:color w:val="14756E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C342A"/>
    <w:multiLevelType w:val="hybridMultilevel"/>
    <w:tmpl w:val="3012AC96"/>
    <w:lvl w:ilvl="0" w:tplc="AA0285CC">
      <w:start w:val="1"/>
      <w:numFmt w:val="bullet"/>
      <w:pStyle w:val="ListBullet"/>
      <w:lvlText w:val="►"/>
      <w:lvlJc w:val="left"/>
      <w:pPr>
        <w:ind w:left="720" w:hanging="360"/>
      </w:pPr>
      <w:rPr>
        <w:rFonts w:ascii="Franklin Gothic Medium Cond" w:hAnsi="Franklin Gothic Medium Cond" w:hint="default"/>
        <w:color w:val="14756E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FE4A01"/>
    <w:multiLevelType w:val="hybridMultilevel"/>
    <w:tmpl w:val="740E9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removePersonalInformation/>
  <w:removeDateAndTime/>
  <w:activeWritingStyle w:appName="MSWord" w:lang="en-US" w:vendorID="64" w:dllVersion="0" w:nlCheck="1" w:checkStyle="0"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LA0NrQ0MLU0NDczNjRQ0lEKTi0uzszPAykwqQUArrNvbiwAAAA="/>
  </w:docVars>
  <w:rsids>
    <w:rsidRoot w:val="00E07677"/>
    <w:rsid w:val="00002642"/>
    <w:rsid w:val="0000474C"/>
    <w:rsid w:val="00005089"/>
    <w:rsid w:val="00005E78"/>
    <w:rsid w:val="00006E32"/>
    <w:rsid w:val="0001487E"/>
    <w:rsid w:val="0001638A"/>
    <w:rsid w:val="0002017D"/>
    <w:rsid w:val="00020B07"/>
    <w:rsid w:val="000235A4"/>
    <w:rsid w:val="00024428"/>
    <w:rsid w:val="00024F90"/>
    <w:rsid w:val="0002620A"/>
    <w:rsid w:val="000269A3"/>
    <w:rsid w:val="000314D1"/>
    <w:rsid w:val="00034277"/>
    <w:rsid w:val="00034952"/>
    <w:rsid w:val="000354DB"/>
    <w:rsid w:val="000370AD"/>
    <w:rsid w:val="00037F6E"/>
    <w:rsid w:val="000410B5"/>
    <w:rsid w:val="00043027"/>
    <w:rsid w:val="00045078"/>
    <w:rsid w:val="00047CE7"/>
    <w:rsid w:val="000516BB"/>
    <w:rsid w:val="000529F1"/>
    <w:rsid w:val="00053705"/>
    <w:rsid w:val="0005379A"/>
    <w:rsid w:val="000556A9"/>
    <w:rsid w:val="000626D5"/>
    <w:rsid w:val="0006324A"/>
    <w:rsid w:val="000639ED"/>
    <w:rsid w:val="0006430B"/>
    <w:rsid w:val="00065370"/>
    <w:rsid w:val="000676EE"/>
    <w:rsid w:val="000728E6"/>
    <w:rsid w:val="0008118C"/>
    <w:rsid w:val="0008489C"/>
    <w:rsid w:val="00084FF8"/>
    <w:rsid w:val="0008671B"/>
    <w:rsid w:val="00087ED6"/>
    <w:rsid w:val="00090C58"/>
    <w:rsid w:val="00093E86"/>
    <w:rsid w:val="00096A40"/>
    <w:rsid w:val="000B3301"/>
    <w:rsid w:val="000B3B89"/>
    <w:rsid w:val="000B451E"/>
    <w:rsid w:val="000C7F1A"/>
    <w:rsid w:val="000D0723"/>
    <w:rsid w:val="000D1BC2"/>
    <w:rsid w:val="000D29E3"/>
    <w:rsid w:val="000D30BD"/>
    <w:rsid w:val="000E2F0C"/>
    <w:rsid w:val="000F153A"/>
    <w:rsid w:val="000F161A"/>
    <w:rsid w:val="000F323E"/>
    <w:rsid w:val="000F6C74"/>
    <w:rsid w:val="001055F1"/>
    <w:rsid w:val="00112467"/>
    <w:rsid w:val="00114505"/>
    <w:rsid w:val="00120C80"/>
    <w:rsid w:val="00122ECF"/>
    <w:rsid w:val="0012359D"/>
    <w:rsid w:val="001237B0"/>
    <w:rsid w:val="00134798"/>
    <w:rsid w:val="001401F6"/>
    <w:rsid w:val="0014088B"/>
    <w:rsid w:val="00142B5E"/>
    <w:rsid w:val="00143E3B"/>
    <w:rsid w:val="00144FDC"/>
    <w:rsid w:val="001574BF"/>
    <w:rsid w:val="00165CC5"/>
    <w:rsid w:val="001712F5"/>
    <w:rsid w:val="00176EE4"/>
    <w:rsid w:val="00177630"/>
    <w:rsid w:val="00182D63"/>
    <w:rsid w:val="00192D42"/>
    <w:rsid w:val="0019458B"/>
    <w:rsid w:val="00197414"/>
    <w:rsid w:val="001A3632"/>
    <w:rsid w:val="001A4615"/>
    <w:rsid w:val="001A6F50"/>
    <w:rsid w:val="001B1737"/>
    <w:rsid w:val="001B2159"/>
    <w:rsid w:val="001B3360"/>
    <w:rsid w:val="001B3CE6"/>
    <w:rsid w:val="001D0736"/>
    <w:rsid w:val="001D0A28"/>
    <w:rsid w:val="001E1AAC"/>
    <w:rsid w:val="001E2618"/>
    <w:rsid w:val="001E2EB8"/>
    <w:rsid w:val="001F116B"/>
    <w:rsid w:val="001F4C05"/>
    <w:rsid w:val="001F5C05"/>
    <w:rsid w:val="001F7BC5"/>
    <w:rsid w:val="002042CD"/>
    <w:rsid w:val="00206156"/>
    <w:rsid w:val="0020756F"/>
    <w:rsid w:val="002125D0"/>
    <w:rsid w:val="0021311F"/>
    <w:rsid w:val="002177F6"/>
    <w:rsid w:val="00217D01"/>
    <w:rsid w:val="00220B9B"/>
    <w:rsid w:val="00243DA5"/>
    <w:rsid w:val="00247167"/>
    <w:rsid w:val="00250107"/>
    <w:rsid w:val="00250F0B"/>
    <w:rsid w:val="00251994"/>
    <w:rsid w:val="00256FED"/>
    <w:rsid w:val="00262AB9"/>
    <w:rsid w:val="00262DAF"/>
    <w:rsid w:val="00264064"/>
    <w:rsid w:val="002667D5"/>
    <w:rsid w:val="002669F8"/>
    <w:rsid w:val="002741EB"/>
    <w:rsid w:val="00276EF3"/>
    <w:rsid w:val="00277E6C"/>
    <w:rsid w:val="0028265E"/>
    <w:rsid w:val="00295B24"/>
    <w:rsid w:val="00296DE3"/>
    <w:rsid w:val="002A04E6"/>
    <w:rsid w:val="002A2501"/>
    <w:rsid w:val="002A4639"/>
    <w:rsid w:val="002A5483"/>
    <w:rsid w:val="002B352B"/>
    <w:rsid w:val="002B4439"/>
    <w:rsid w:val="002B4568"/>
    <w:rsid w:val="002D4C4D"/>
    <w:rsid w:val="002D6C0C"/>
    <w:rsid w:val="002D7A1F"/>
    <w:rsid w:val="002E044F"/>
    <w:rsid w:val="002E1A95"/>
    <w:rsid w:val="002E6769"/>
    <w:rsid w:val="002E700F"/>
    <w:rsid w:val="002E766F"/>
    <w:rsid w:val="002F517F"/>
    <w:rsid w:val="00301964"/>
    <w:rsid w:val="003062C2"/>
    <w:rsid w:val="00307051"/>
    <w:rsid w:val="00310C8A"/>
    <w:rsid w:val="00311E1E"/>
    <w:rsid w:val="003121D8"/>
    <w:rsid w:val="003129F0"/>
    <w:rsid w:val="00315264"/>
    <w:rsid w:val="003177B5"/>
    <w:rsid w:val="003200A2"/>
    <w:rsid w:val="00320C78"/>
    <w:rsid w:val="0032122F"/>
    <w:rsid w:val="0032218B"/>
    <w:rsid w:val="00323FD4"/>
    <w:rsid w:val="003256DE"/>
    <w:rsid w:val="00327A7B"/>
    <w:rsid w:val="0033160C"/>
    <w:rsid w:val="00332026"/>
    <w:rsid w:val="00333AAD"/>
    <w:rsid w:val="00333F79"/>
    <w:rsid w:val="0033767E"/>
    <w:rsid w:val="00340A63"/>
    <w:rsid w:val="00346382"/>
    <w:rsid w:val="00346FEB"/>
    <w:rsid w:val="00350C90"/>
    <w:rsid w:val="003545AE"/>
    <w:rsid w:val="0035589D"/>
    <w:rsid w:val="0036026A"/>
    <w:rsid w:val="0036172A"/>
    <w:rsid w:val="00362059"/>
    <w:rsid w:val="00367818"/>
    <w:rsid w:val="00380DCF"/>
    <w:rsid w:val="003902E5"/>
    <w:rsid w:val="00393D56"/>
    <w:rsid w:val="003A290D"/>
    <w:rsid w:val="003B14C8"/>
    <w:rsid w:val="003B2C19"/>
    <w:rsid w:val="003B4838"/>
    <w:rsid w:val="003C2F6B"/>
    <w:rsid w:val="003C314B"/>
    <w:rsid w:val="003D0860"/>
    <w:rsid w:val="003D0F45"/>
    <w:rsid w:val="003D1EF7"/>
    <w:rsid w:val="003D7B43"/>
    <w:rsid w:val="003E3496"/>
    <w:rsid w:val="003E50C3"/>
    <w:rsid w:val="003E5547"/>
    <w:rsid w:val="003F1408"/>
    <w:rsid w:val="003F234D"/>
    <w:rsid w:val="003F2807"/>
    <w:rsid w:val="003F34F6"/>
    <w:rsid w:val="003F76C3"/>
    <w:rsid w:val="00400C83"/>
    <w:rsid w:val="00402706"/>
    <w:rsid w:val="00402A0F"/>
    <w:rsid w:val="00402B1F"/>
    <w:rsid w:val="00424AE3"/>
    <w:rsid w:val="00430278"/>
    <w:rsid w:val="00431905"/>
    <w:rsid w:val="004325FF"/>
    <w:rsid w:val="00432DF4"/>
    <w:rsid w:val="00435CCD"/>
    <w:rsid w:val="00450689"/>
    <w:rsid w:val="004656D9"/>
    <w:rsid w:val="00466B84"/>
    <w:rsid w:val="00472ED9"/>
    <w:rsid w:val="00473C90"/>
    <w:rsid w:val="004755A5"/>
    <w:rsid w:val="00475E10"/>
    <w:rsid w:val="00481FBA"/>
    <w:rsid w:val="00486BA0"/>
    <w:rsid w:val="00486F91"/>
    <w:rsid w:val="004922DB"/>
    <w:rsid w:val="00496677"/>
    <w:rsid w:val="004A094D"/>
    <w:rsid w:val="004A7475"/>
    <w:rsid w:val="004A7CCE"/>
    <w:rsid w:val="004B371C"/>
    <w:rsid w:val="004B4CEC"/>
    <w:rsid w:val="004B5541"/>
    <w:rsid w:val="004C0796"/>
    <w:rsid w:val="004C0C3F"/>
    <w:rsid w:val="004C18B4"/>
    <w:rsid w:val="004C43D2"/>
    <w:rsid w:val="004C5E22"/>
    <w:rsid w:val="004C5FAE"/>
    <w:rsid w:val="004C648C"/>
    <w:rsid w:val="004C696B"/>
    <w:rsid w:val="004C6B8A"/>
    <w:rsid w:val="004C7B7D"/>
    <w:rsid w:val="004D368E"/>
    <w:rsid w:val="004D5EC4"/>
    <w:rsid w:val="004E4BD9"/>
    <w:rsid w:val="004E5762"/>
    <w:rsid w:val="004F1927"/>
    <w:rsid w:val="004F2AA1"/>
    <w:rsid w:val="00503CB7"/>
    <w:rsid w:val="00505CDE"/>
    <w:rsid w:val="00505D8D"/>
    <w:rsid w:val="00506E3F"/>
    <w:rsid w:val="00511345"/>
    <w:rsid w:val="00514EF8"/>
    <w:rsid w:val="00516FC9"/>
    <w:rsid w:val="0051778E"/>
    <w:rsid w:val="00521CE1"/>
    <w:rsid w:val="00522DD6"/>
    <w:rsid w:val="00523616"/>
    <w:rsid w:val="00525AA5"/>
    <w:rsid w:val="0053037A"/>
    <w:rsid w:val="00533DB7"/>
    <w:rsid w:val="00542685"/>
    <w:rsid w:val="005450BC"/>
    <w:rsid w:val="00550A8B"/>
    <w:rsid w:val="005533D8"/>
    <w:rsid w:val="0055424A"/>
    <w:rsid w:val="00561E2A"/>
    <w:rsid w:val="00562C3D"/>
    <w:rsid w:val="00566E89"/>
    <w:rsid w:val="00567E00"/>
    <w:rsid w:val="005703D3"/>
    <w:rsid w:val="00571637"/>
    <w:rsid w:val="00571C5E"/>
    <w:rsid w:val="005729DE"/>
    <w:rsid w:val="00574596"/>
    <w:rsid w:val="00576615"/>
    <w:rsid w:val="00576EBE"/>
    <w:rsid w:val="0058003C"/>
    <w:rsid w:val="00582DB4"/>
    <w:rsid w:val="00583DDE"/>
    <w:rsid w:val="00593F53"/>
    <w:rsid w:val="005977FC"/>
    <w:rsid w:val="005978FD"/>
    <w:rsid w:val="005A20B8"/>
    <w:rsid w:val="005A2C10"/>
    <w:rsid w:val="005A586E"/>
    <w:rsid w:val="005B1DED"/>
    <w:rsid w:val="005B275C"/>
    <w:rsid w:val="005B3C35"/>
    <w:rsid w:val="005B5441"/>
    <w:rsid w:val="005B6BBD"/>
    <w:rsid w:val="005C0C4A"/>
    <w:rsid w:val="005E21A2"/>
    <w:rsid w:val="005E31AA"/>
    <w:rsid w:val="005E3244"/>
    <w:rsid w:val="005F09D7"/>
    <w:rsid w:val="005F4B01"/>
    <w:rsid w:val="005F7996"/>
    <w:rsid w:val="006008DF"/>
    <w:rsid w:val="00601D66"/>
    <w:rsid w:val="00617F7D"/>
    <w:rsid w:val="006239D7"/>
    <w:rsid w:val="00635763"/>
    <w:rsid w:val="00642B92"/>
    <w:rsid w:val="0064312D"/>
    <w:rsid w:val="0064574C"/>
    <w:rsid w:val="006462B0"/>
    <w:rsid w:val="00651AAE"/>
    <w:rsid w:val="006522D5"/>
    <w:rsid w:val="00657116"/>
    <w:rsid w:val="006619D5"/>
    <w:rsid w:val="0066275D"/>
    <w:rsid w:val="006634A2"/>
    <w:rsid w:val="00664544"/>
    <w:rsid w:val="00672B41"/>
    <w:rsid w:val="0067457C"/>
    <w:rsid w:val="00676CF7"/>
    <w:rsid w:val="0068456B"/>
    <w:rsid w:val="0069091D"/>
    <w:rsid w:val="006938EF"/>
    <w:rsid w:val="006949FD"/>
    <w:rsid w:val="006960F4"/>
    <w:rsid w:val="00697059"/>
    <w:rsid w:val="006A2477"/>
    <w:rsid w:val="006A3A69"/>
    <w:rsid w:val="006B0077"/>
    <w:rsid w:val="006B5EF1"/>
    <w:rsid w:val="006B689C"/>
    <w:rsid w:val="006B6D4B"/>
    <w:rsid w:val="006C1B97"/>
    <w:rsid w:val="006C29E2"/>
    <w:rsid w:val="006D40FB"/>
    <w:rsid w:val="006E048D"/>
    <w:rsid w:val="006E2988"/>
    <w:rsid w:val="006E4CEC"/>
    <w:rsid w:val="006E5E96"/>
    <w:rsid w:val="006F0782"/>
    <w:rsid w:val="006F6220"/>
    <w:rsid w:val="006F6629"/>
    <w:rsid w:val="007018C2"/>
    <w:rsid w:val="00701B0C"/>
    <w:rsid w:val="00701C9D"/>
    <w:rsid w:val="00701F04"/>
    <w:rsid w:val="00703528"/>
    <w:rsid w:val="007051F1"/>
    <w:rsid w:val="007072B2"/>
    <w:rsid w:val="00712438"/>
    <w:rsid w:val="00715B7F"/>
    <w:rsid w:val="00720250"/>
    <w:rsid w:val="007237C7"/>
    <w:rsid w:val="007265B2"/>
    <w:rsid w:val="00731C32"/>
    <w:rsid w:val="00734A87"/>
    <w:rsid w:val="00734B2C"/>
    <w:rsid w:val="00740323"/>
    <w:rsid w:val="00747959"/>
    <w:rsid w:val="00751C3A"/>
    <w:rsid w:val="00754AC4"/>
    <w:rsid w:val="007574CB"/>
    <w:rsid w:val="00757BF5"/>
    <w:rsid w:val="00765359"/>
    <w:rsid w:val="0076646D"/>
    <w:rsid w:val="0076675B"/>
    <w:rsid w:val="00770C10"/>
    <w:rsid w:val="00773A43"/>
    <w:rsid w:val="00775111"/>
    <w:rsid w:val="007766B6"/>
    <w:rsid w:val="007831F1"/>
    <w:rsid w:val="00785737"/>
    <w:rsid w:val="00785DEE"/>
    <w:rsid w:val="00790D4D"/>
    <w:rsid w:val="00796C6E"/>
    <w:rsid w:val="00796FD7"/>
    <w:rsid w:val="007A433A"/>
    <w:rsid w:val="007A5CDF"/>
    <w:rsid w:val="007B2A0D"/>
    <w:rsid w:val="007B4E0F"/>
    <w:rsid w:val="007C106A"/>
    <w:rsid w:val="007D02B4"/>
    <w:rsid w:val="007D369D"/>
    <w:rsid w:val="007D5D22"/>
    <w:rsid w:val="007D6CD6"/>
    <w:rsid w:val="007E10BC"/>
    <w:rsid w:val="007E3857"/>
    <w:rsid w:val="007E5A3F"/>
    <w:rsid w:val="007E65A4"/>
    <w:rsid w:val="007F0C2A"/>
    <w:rsid w:val="007F19C0"/>
    <w:rsid w:val="007F250D"/>
    <w:rsid w:val="007F2FF8"/>
    <w:rsid w:val="007F7FCF"/>
    <w:rsid w:val="00806A5C"/>
    <w:rsid w:val="00811F78"/>
    <w:rsid w:val="00812A0D"/>
    <w:rsid w:val="00821516"/>
    <w:rsid w:val="0083160F"/>
    <w:rsid w:val="008335E2"/>
    <w:rsid w:val="0083546A"/>
    <w:rsid w:val="00835B0E"/>
    <w:rsid w:val="00841014"/>
    <w:rsid w:val="00845AFE"/>
    <w:rsid w:val="00846719"/>
    <w:rsid w:val="00853E43"/>
    <w:rsid w:val="008546A8"/>
    <w:rsid w:val="00857787"/>
    <w:rsid w:val="00863C84"/>
    <w:rsid w:val="00864509"/>
    <w:rsid w:val="0087040F"/>
    <w:rsid w:val="00875881"/>
    <w:rsid w:val="008808BE"/>
    <w:rsid w:val="00881238"/>
    <w:rsid w:val="0088467B"/>
    <w:rsid w:val="00885BC3"/>
    <w:rsid w:val="0089045A"/>
    <w:rsid w:val="00890A82"/>
    <w:rsid w:val="0089124D"/>
    <w:rsid w:val="008974E5"/>
    <w:rsid w:val="008A04BB"/>
    <w:rsid w:val="008A1C1A"/>
    <w:rsid w:val="008A4918"/>
    <w:rsid w:val="008A61D1"/>
    <w:rsid w:val="008B4079"/>
    <w:rsid w:val="008B4DD6"/>
    <w:rsid w:val="008B5DCE"/>
    <w:rsid w:val="008B75B6"/>
    <w:rsid w:val="008B7D6A"/>
    <w:rsid w:val="008C251D"/>
    <w:rsid w:val="008C3979"/>
    <w:rsid w:val="008C5D09"/>
    <w:rsid w:val="008C770D"/>
    <w:rsid w:val="008C7AB5"/>
    <w:rsid w:val="008D5C03"/>
    <w:rsid w:val="008D6228"/>
    <w:rsid w:val="008E4BB3"/>
    <w:rsid w:val="008F2B87"/>
    <w:rsid w:val="00906582"/>
    <w:rsid w:val="00910679"/>
    <w:rsid w:val="00914D90"/>
    <w:rsid w:val="00915FCF"/>
    <w:rsid w:val="00916A9E"/>
    <w:rsid w:val="00917BE5"/>
    <w:rsid w:val="00922B8C"/>
    <w:rsid w:val="00922CBD"/>
    <w:rsid w:val="00922FCD"/>
    <w:rsid w:val="00947666"/>
    <w:rsid w:val="00952CA6"/>
    <w:rsid w:val="009530B7"/>
    <w:rsid w:val="009574D6"/>
    <w:rsid w:val="00965DF5"/>
    <w:rsid w:val="00971276"/>
    <w:rsid w:val="00974839"/>
    <w:rsid w:val="0097715C"/>
    <w:rsid w:val="0097792E"/>
    <w:rsid w:val="009802BB"/>
    <w:rsid w:val="0098221B"/>
    <w:rsid w:val="00990DF8"/>
    <w:rsid w:val="00997493"/>
    <w:rsid w:val="009A3397"/>
    <w:rsid w:val="009A76F1"/>
    <w:rsid w:val="009B0398"/>
    <w:rsid w:val="009B178B"/>
    <w:rsid w:val="009B59F0"/>
    <w:rsid w:val="009C5C06"/>
    <w:rsid w:val="009D2182"/>
    <w:rsid w:val="009D438B"/>
    <w:rsid w:val="009D472B"/>
    <w:rsid w:val="009D517A"/>
    <w:rsid w:val="009D6AD3"/>
    <w:rsid w:val="009E723F"/>
    <w:rsid w:val="009F0630"/>
    <w:rsid w:val="009F4FE7"/>
    <w:rsid w:val="009F7211"/>
    <w:rsid w:val="00A02BBA"/>
    <w:rsid w:val="00A049F5"/>
    <w:rsid w:val="00A05117"/>
    <w:rsid w:val="00A06637"/>
    <w:rsid w:val="00A1647C"/>
    <w:rsid w:val="00A209D4"/>
    <w:rsid w:val="00A22E6A"/>
    <w:rsid w:val="00A30FEF"/>
    <w:rsid w:val="00A46504"/>
    <w:rsid w:val="00A50F0D"/>
    <w:rsid w:val="00A54AD5"/>
    <w:rsid w:val="00A57E76"/>
    <w:rsid w:val="00A616EE"/>
    <w:rsid w:val="00A618B4"/>
    <w:rsid w:val="00A63A6C"/>
    <w:rsid w:val="00A63C9E"/>
    <w:rsid w:val="00A74F2E"/>
    <w:rsid w:val="00A75329"/>
    <w:rsid w:val="00A76708"/>
    <w:rsid w:val="00A779B6"/>
    <w:rsid w:val="00A841F6"/>
    <w:rsid w:val="00A85D2D"/>
    <w:rsid w:val="00A93075"/>
    <w:rsid w:val="00A95FF6"/>
    <w:rsid w:val="00A96724"/>
    <w:rsid w:val="00AA03D3"/>
    <w:rsid w:val="00AA75A8"/>
    <w:rsid w:val="00AB03D1"/>
    <w:rsid w:val="00AB35EF"/>
    <w:rsid w:val="00AB538E"/>
    <w:rsid w:val="00AB7EF7"/>
    <w:rsid w:val="00AC16CF"/>
    <w:rsid w:val="00AD00D0"/>
    <w:rsid w:val="00AD03CC"/>
    <w:rsid w:val="00AD1E35"/>
    <w:rsid w:val="00AD418E"/>
    <w:rsid w:val="00AD5950"/>
    <w:rsid w:val="00AD6F89"/>
    <w:rsid w:val="00AD7142"/>
    <w:rsid w:val="00AE6FF4"/>
    <w:rsid w:val="00AE7EAA"/>
    <w:rsid w:val="00AF5B62"/>
    <w:rsid w:val="00AF664B"/>
    <w:rsid w:val="00B060F1"/>
    <w:rsid w:val="00B069D9"/>
    <w:rsid w:val="00B0736F"/>
    <w:rsid w:val="00B0794A"/>
    <w:rsid w:val="00B07FC3"/>
    <w:rsid w:val="00B1397B"/>
    <w:rsid w:val="00B225C1"/>
    <w:rsid w:val="00B31872"/>
    <w:rsid w:val="00B349CA"/>
    <w:rsid w:val="00B36DAC"/>
    <w:rsid w:val="00B4125E"/>
    <w:rsid w:val="00B4487C"/>
    <w:rsid w:val="00B45D06"/>
    <w:rsid w:val="00B5147C"/>
    <w:rsid w:val="00B51F18"/>
    <w:rsid w:val="00B579E7"/>
    <w:rsid w:val="00B65D70"/>
    <w:rsid w:val="00B771E8"/>
    <w:rsid w:val="00B8198A"/>
    <w:rsid w:val="00B8210C"/>
    <w:rsid w:val="00B82864"/>
    <w:rsid w:val="00B85C27"/>
    <w:rsid w:val="00B8776B"/>
    <w:rsid w:val="00B962F9"/>
    <w:rsid w:val="00B97ABD"/>
    <w:rsid w:val="00BA0EED"/>
    <w:rsid w:val="00BA38D6"/>
    <w:rsid w:val="00BB1952"/>
    <w:rsid w:val="00BB2BF2"/>
    <w:rsid w:val="00BC044F"/>
    <w:rsid w:val="00BE0D18"/>
    <w:rsid w:val="00BE314C"/>
    <w:rsid w:val="00BE3171"/>
    <w:rsid w:val="00BE3649"/>
    <w:rsid w:val="00BF0CA3"/>
    <w:rsid w:val="00BF10C1"/>
    <w:rsid w:val="00C034E4"/>
    <w:rsid w:val="00C03914"/>
    <w:rsid w:val="00C107F9"/>
    <w:rsid w:val="00C11CAF"/>
    <w:rsid w:val="00C20068"/>
    <w:rsid w:val="00C223BC"/>
    <w:rsid w:val="00C2252E"/>
    <w:rsid w:val="00C26615"/>
    <w:rsid w:val="00C3084C"/>
    <w:rsid w:val="00C424B7"/>
    <w:rsid w:val="00C4384B"/>
    <w:rsid w:val="00C46462"/>
    <w:rsid w:val="00C6044C"/>
    <w:rsid w:val="00C6245F"/>
    <w:rsid w:val="00C64479"/>
    <w:rsid w:val="00C70901"/>
    <w:rsid w:val="00C73249"/>
    <w:rsid w:val="00C75368"/>
    <w:rsid w:val="00C87496"/>
    <w:rsid w:val="00C9309E"/>
    <w:rsid w:val="00C9663D"/>
    <w:rsid w:val="00C97BBF"/>
    <w:rsid w:val="00CA0384"/>
    <w:rsid w:val="00CA49F0"/>
    <w:rsid w:val="00CA7EB1"/>
    <w:rsid w:val="00CB43CD"/>
    <w:rsid w:val="00CD0A18"/>
    <w:rsid w:val="00CD2A19"/>
    <w:rsid w:val="00CD4D83"/>
    <w:rsid w:val="00CD6F36"/>
    <w:rsid w:val="00CD7B1F"/>
    <w:rsid w:val="00CE4711"/>
    <w:rsid w:val="00CF3331"/>
    <w:rsid w:val="00D0382F"/>
    <w:rsid w:val="00D03EC3"/>
    <w:rsid w:val="00D1081A"/>
    <w:rsid w:val="00D11735"/>
    <w:rsid w:val="00D153F2"/>
    <w:rsid w:val="00D156B7"/>
    <w:rsid w:val="00D17507"/>
    <w:rsid w:val="00D217A4"/>
    <w:rsid w:val="00D2745C"/>
    <w:rsid w:val="00D35A4A"/>
    <w:rsid w:val="00D36D25"/>
    <w:rsid w:val="00D40A1D"/>
    <w:rsid w:val="00D40B3A"/>
    <w:rsid w:val="00D42475"/>
    <w:rsid w:val="00D45DAC"/>
    <w:rsid w:val="00D528B9"/>
    <w:rsid w:val="00D5609F"/>
    <w:rsid w:val="00D60D2F"/>
    <w:rsid w:val="00D639E3"/>
    <w:rsid w:val="00D672CD"/>
    <w:rsid w:val="00D67E07"/>
    <w:rsid w:val="00D71CB6"/>
    <w:rsid w:val="00D720AA"/>
    <w:rsid w:val="00D740E1"/>
    <w:rsid w:val="00D76103"/>
    <w:rsid w:val="00D77F24"/>
    <w:rsid w:val="00D80CEE"/>
    <w:rsid w:val="00D81121"/>
    <w:rsid w:val="00D868B3"/>
    <w:rsid w:val="00D87143"/>
    <w:rsid w:val="00D90586"/>
    <w:rsid w:val="00D91887"/>
    <w:rsid w:val="00D92294"/>
    <w:rsid w:val="00DA1405"/>
    <w:rsid w:val="00DA38E3"/>
    <w:rsid w:val="00DA460C"/>
    <w:rsid w:val="00DA60D3"/>
    <w:rsid w:val="00DB0B8E"/>
    <w:rsid w:val="00DB1878"/>
    <w:rsid w:val="00DB5DAB"/>
    <w:rsid w:val="00DC0DC3"/>
    <w:rsid w:val="00DC2A9D"/>
    <w:rsid w:val="00DC3162"/>
    <w:rsid w:val="00DC49B0"/>
    <w:rsid w:val="00DC4D48"/>
    <w:rsid w:val="00DC7204"/>
    <w:rsid w:val="00DD06AD"/>
    <w:rsid w:val="00DD402D"/>
    <w:rsid w:val="00DD58CC"/>
    <w:rsid w:val="00DD618D"/>
    <w:rsid w:val="00DE0044"/>
    <w:rsid w:val="00DE03FC"/>
    <w:rsid w:val="00DE23DC"/>
    <w:rsid w:val="00DE2F2B"/>
    <w:rsid w:val="00DE3223"/>
    <w:rsid w:val="00DE496A"/>
    <w:rsid w:val="00DE53C4"/>
    <w:rsid w:val="00DE6CD4"/>
    <w:rsid w:val="00DE6E11"/>
    <w:rsid w:val="00DE7397"/>
    <w:rsid w:val="00DF0839"/>
    <w:rsid w:val="00DF4B0C"/>
    <w:rsid w:val="00DF58CF"/>
    <w:rsid w:val="00DF5D59"/>
    <w:rsid w:val="00DF67E6"/>
    <w:rsid w:val="00E00125"/>
    <w:rsid w:val="00E0090B"/>
    <w:rsid w:val="00E0447C"/>
    <w:rsid w:val="00E0467B"/>
    <w:rsid w:val="00E05133"/>
    <w:rsid w:val="00E067E5"/>
    <w:rsid w:val="00E07677"/>
    <w:rsid w:val="00E11A47"/>
    <w:rsid w:val="00E1248E"/>
    <w:rsid w:val="00E13A3B"/>
    <w:rsid w:val="00E15492"/>
    <w:rsid w:val="00E175B4"/>
    <w:rsid w:val="00E17B6C"/>
    <w:rsid w:val="00E203D4"/>
    <w:rsid w:val="00E22C7E"/>
    <w:rsid w:val="00E31A41"/>
    <w:rsid w:val="00E33C42"/>
    <w:rsid w:val="00E33FB2"/>
    <w:rsid w:val="00E35ED2"/>
    <w:rsid w:val="00E37315"/>
    <w:rsid w:val="00E403F2"/>
    <w:rsid w:val="00E43389"/>
    <w:rsid w:val="00E44DF7"/>
    <w:rsid w:val="00E5139F"/>
    <w:rsid w:val="00E6258B"/>
    <w:rsid w:val="00E67C43"/>
    <w:rsid w:val="00E74195"/>
    <w:rsid w:val="00E77529"/>
    <w:rsid w:val="00E77786"/>
    <w:rsid w:val="00E80354"/>
    <w:rsid w:val="00E819C5"/>
    <w:rsid w:val="00E8376C"/>
    <w:rsid w:val="00E83E31"/>
    <w:rsid w:val="00E91500"/>
    <w:rsid w:val="00E94F13"/>
    <w:rsid w:val="00EA0286"/>
    <w:rsid w:val="00EA297A"/>
    <w:rsid w:val="00EA79BE"/>
    <w:rsid w:val="00EA7DC1"/>
    <w:rsid w:val="00EC0318"/>
    <w:rsid w:val="00EC6438"/>
    <w:rsid w:val="00EC69D5"/>
    <w:rsid w:val="00EC7806"/>
    <w:rsid w:val="00EC7981"/>
    <w:rsid w:val="00EE09E9"/>
    <w:rsid w:val="00EE26AB"/>
    <w:rsid w:val="00EE2CCF"/>
    <w:rsid w:val="00EE76D2"/>
    <w:rsid w:val="00EF1E6C"/>
    <w:rsid w:val="00EF2619"/>
    <w:rsid w:val="00EF570D"/>
    <w:rsid w:val="00F03668"/>
    <w:rsid w:val="00F03FA3"/>
    <w:rsid w:val="00F13CA7"/>
    <w:rsid w:val="00F13E0F"/>
    <w:rsid w:val="00F15355"/>
    <w:rsid w:val="00F22D93"/>
    <w:rsid w:val="00F23410"/>
    <w:rsid w:val="00F3124C"/>
    <w:rsid w:val="00F34178"/>
    <w:rsid w:val="00F41187"/>
    <w:rsid w:val="00F42172"/>
    <w:rsid w:val="00F424C9"/>
    <w:rsid w:val="00F43181"/>
    <w:rsid w:val="00F457BF"/>
    <w:rsid w:val="00F4640E"/>
    <w:rsid w:val="00F52C50"/>
    <w:rsid w:val="00F700A1"/>
    <w:rsid w:val="00F7296C"/>
    <w:rsid w:val="00F75750"/>
    <w:rsid w:val="00F777FA"/>
    <w:rsid w:val="00F83883"/>
    <w:rsid w:val="00F85E25"/>
    <w:rsid w:val="00F85FEF"/>
    <w:rsid w:val="00F97ED9"/>
    <w:rsid w:val="00FA3705"/>
    <w:rsid w:val="00FA7520"/>
    <w:rsid w:val="00FB170F"/>
    <w:rsid w:val="00FB362B"/>
    <w:rsid w:val="00FB41D0"/>
    <w:rsid w:val="00FB5726"/>
    <w:rsid w:val="00FB7100"/>
    <w:rsid w:val="00FC0730"/>
    <w:rsid w:val="00FC19E4"/>
    <w:rsid w:val="00FC316D"/>
    <w:rsid w:val="00FC78E7"/>
    <w:rsid w:val="00FD030D"/>
    <w:rsid w:val="00FD2217"/>
    <w:rsid w:val="00FD6126"/>
    <w:rsid w:val="00FE358C"/>
    <w:rsid w:val="00FF04FE"/>
    <w:rsid w:val="00FF2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9DE69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C5E"/>
  </w:style>
  <w:style w:type="paragraph" w:styleId="Heading1">
    <w:name w:val="heading 1"/>
    <w:basedOn w:val="Normal"/>
    <w:next w:val="Normal"/>
    <w:link w:val="Heading1Char"/>
    <w:uiPriority w:val="9"/>
    <w:qFormat/>
    <w:rsid w:val="0001638A"/>
    <w:pPr>
      <w:keepNext/>
      <w:keepLines/>
      <w:outlineLvl w:val="0"/>
    </w:pPr>
    <w:rPr>
      <w:rFonts w:asciiTheme="majorHAnsi" w:eastAsiaTheme="majorEastAsia" w:hAnsiTheme="majorHAnsi" w:cstheme="majorBidi"/>
      <w:b/>
      <w:color w:val="14756E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rsid w:val="00841014"/>
    <w:pPr>
      <w:outlineLvl w:val="1"/>
    </w:pPr>
    <w:rPr>
      <w:rFonts w:ascii="Tw Cen MT" w:hAnsi="Tw Cen MT"/>
      <w:b/>
      <w:bCs/>
      <w:color w:val="14756E" w:themeColor="accent1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rsid w:val="004E576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4312D"/>
    <w:rPr>
      <w:rFonts w:ascii="Tw Cen MT" w:hAnsi="Tw Cen MT"/>
      <w:b/>
      <w:bCs/>
      <w:color w:val="14756E" w:themeColor="accent1"/>
      <w:sz w:val="40"/>
      <w:szCs w:val="40"/>
    </w:rPr>
  </w:style>
  <w:style w:type="paragraph" w:styleId="Header">
    <w:name w:val="header"/>
    <w:basedOn w:val="Normal"/>
    <w:link w:val="HeaderChar"/>
    <w:uiPriority w:val="99"/>
    <w:semiHidden/>
    <w:rsid w:val="00A63A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4312D"/>
  </w:style>
  <w:style w:type="paragraph" w:styleId="Footer">
    <w:name w:val="footer"/>
    <w:basedOn w:val="Normal"/>
    <w:link w:val="FooterChar"/>
    <w:uiPriority w:val="99"/>
    <w:semiHidden/>
    <w:rsid w:val="00A63A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4312D"/>
  </w:style>
  <w:style w:type="paragraph" w:styleId="Title">
    <w:name w:val="Title"/>
    <w:basedOn w:val="Normal"/>
    <w:next w:val="Normal"/>
    <w:link w:val="TitleChar"/>
    <w:uiPriority w:val="10"/>
    <w:qFormat/>
    <w:rsid w:val="00D528B9"/>
    <w:pPr>
      <w:spacing w:line="192" w:lineRule="auto"/>
      <w:contextualSpacing/>
    </w:pPr>
    <w:rPr>
      <w:rFonts w:asciiTheme="majorHAnsi" w:eastAsiaTheme="majorEastAsia" w:hAnsiTheme="majorHAnsi" w:cstheme="majorBidi"/>
      <w:color w:val="FFFFFF" w:themeColor="background1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8B9"/>
    <w:rPr>
      <w:rFonts w:asciiTheme="majorHAnsi" w:eastAsiaTheme="majorEastAsia" w:hAnsiTheme="majorHAnsi" w:cstheme="majorBidi"/>
      <w:color w:val="FFFFFF" w:themeColor="background1"/>
      <w:kern w:val="28"/>
      <w:sz w:val="72"/>
      <w:szCs w:val="56"/>
    </w:rPr>
  </w:style>
  <w:style w:type="character" w:styleId="PlaceholderText">
    <w:name w:val="Placeholder Text"/>
    <w:basedOn w:val="DefaultParagraphFont"/>
    <w:uiPriority w:val="99"/>
    <w:semiHidden/>
    <w:rsid w:val="00DE3223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8B9"/>
    <w:pPr>
      <w:numPr>
        <w:ilvl w:val="1"/>
      </w:numPr>
      <w:spacing w:line="192" w:lineRule="auto"/>
    </w:pPr>
    <w:rPr>
      <w:rFonts w:asciiTheme="majorHAnsi" w:eastAsiaTheme="minorEastAsia" w:hAnsiTheme="majorHAnsi"/>
      <w:b/>
      <w:color w:val="FFFFFF" w:themeColor="background1"/>
      <w:sz w:val="160"/>
    </w:rPr>
  </w:style>
  <w:style w:type="character" w:customStyle="1" w:styleId="SubtitleChar">
    <w:name w:val="Subtitle Char"/>
    <w:basedOn w:val="DefaultParagraphFont"/>
    <w:link w:val="Subtitle"/>
    <w:uiPriority w:val="11"/>
    <w:rsid w:val="00D528B9"/>
    <w:rPr>
      <w:rFonts w:asciiTheme="majorHAnsi" w:eastAsiaTheme="minorEastAsia" w:hAnsiTheme="majorHAnsi"/>
      <w:b/>
      <w:color w:val="FFFFFF" w:themeColor="background1"/>
      <w:sz w:val="160"/>
    </w:rPr>
  </w:style>
  <w:style w:type="paragraph" w:customStyle="1" w:styleId="Introduction">
    <w:name w:val="Introduction"/>
    <w:basedOn w:val="Normal"/>
    <w:next w:val="Normal"/>
    <w:link w:val="IntroductionChar"/>
    <w:uiPriority w:val="12"/>
    <w:qFormat/>
    <w:rsid w:val="00D528B9"/>
    <w:pPr>
      <w:spacing w:before="240"/>
    </w:pPr>
    <w:rPr>
      <w:color w:val="auto"/>
      <w:sz w:val="32"/>
      <w:szCs w:val="32"/>
    </w:rPr>
  </w:style>
  <w:style w:type="paragraph" w:customStyle="1" w:styleId="Author">
    <w:name w:val="Author"/>
    <w:basedOn w:val="Normal"/>
    <w:next w:val="Normal"/>
    <w:link w:val="AuthorChar"/>
    <w:uiPriority w:val="12"/>
    <w:qFormat/>
    <w:rsid w:val="0001638A"/>
    <w:rPr>
      <w:color w:val="auto"/>
    </w:rPr>
  </w:style>
  <w:style w:type="character" w:customStyle="1" w:styleId="IntroductionChar">
    <w:name w:val="Introduction Char"/>
    <w:basedOn w:val="DefaultParagraphFont"/>
    <w:link w:val="Introduction"/>
    <w:uiPriority w:val="12"/>
    <w:rsid w:val="00D528B9"/>
    <w:rPr>
      <w:color w:val="auto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1638A"/>
    <w:rPr>
      <w:rFonts w:asciiTheme="majorHAnsi" w:eastAsiaTheme="majorEastAsia" w:hAnsiTheme="majorHAnsi" w:cstheme="majorBidi"/>
      <w:b/>
      <w:color w:val="14756E" w:themeColor="accent1"/>
      <w:sz w:val="40"/>
      <w:szCs w:val="32"/>
    </w:rPr>
  </w:style>
  <w:style w:type="character" w:customStyle="1" w:styleId="AuthorChar">
    <w:name w:val="Author Char"/>
    <w:basedOn w:val="DefaultParagraphFont"/>
    <w:link w:val="Author"/>
    <w:uiPriority w:val="12"/>
    <w:rsid w:val="0064312D"/>
    <w:rPr>
      <w:color w:val="auto"/>
    </w:rPr>
  </w:style>
  <w:style w:type="paragraph" w:styleId="Quote">
    <w:name w:val="Quote"/>
    <w:basedOn w:val="Quote8"/>
    <w:next w:val="Normal"/>
    <w:link w:val="QuoteChar"/>
    <w:uiPriority w:val="29"/>
    <w:qFormat/>
    <w:rsid w:val="009802BB"/>
    <w:rPr>
      <w:color w:val="FFFFFF" w:themeColor="background1"/>
      <w:szCs w:val="36"/>
    </w:rPr>
  </w:style>
  <w:style w:type="character" w:customStyle="1" w:styleId="QuoteChar">
    <w:name w:val="Quote Char"/>
    <w:basedOn w:val="DefaultParagraphFont"/>
    <w:link w:val="Quote"/>
    <w:uiPriority w:val="29"/>
    <w:rsid w:val="009802BB"/>
    <w:rPr>
      <w:i/>
      <w:color w:val="FFFFFF" w:themeColor="background1"/>
      <w:sz w:val="36"/>
      <w:szCs w:val="36"/>
    </w:rPr>
  </w:style>
  <w:style w:type="paragraph" w:customStyle="1" w:styleId="Quote2">
    <w:name w:val="Quote 2"/>
    <w:basedOn w:val="Normal"/>
    <w:next w:val="Normal"/>
    <w:link w:val="Quote2Char"/>
    <w:uiPriority w:val="29"/>
    <w:qFormat/>
    <w:rsid w:val="00333AAD"/>
    <w:pPr>
      <w:tabs>
        <w:tab w:val="left" w:pos="5812"/>
      </w:tabs>
      <w:spacing w:after="0"/>
      <w:ind w:left="709" w:right="766"/>
      <w:jc w:val="center"/>
    </w:pPr>
    <w:rPr>
      <w:i/>
      <w:iCs/>
      <w:color w:val="FFFFFF" w:themeColor="background1"/>
      <w:sz w:val="36"/>
      <w:szCs w:val="36"/>
    </w:rPr>
  </w:style>
  <w:style w:type="paragraph" w:customStyle="1" w:styleId="ChapterTitle">
    <w:name w:val="Chapter Title"/>
    <w:basedOn w:val="Normal"/>
    <w:next w:val="Normal"/>
    <w:link w:val="ChapterTitleChar"/>
    <w:uiPriority w:val="13"/>
    <w:qFormat/>
    <w:rsid w:val="00D528B9"/>
    <w:pPr>
      <w:spacing w:line="192" w:lineRule="auto"/>
    </w:pPr>
    <w:rPr>
      <w:rFonts w:asciiTheme="majorHAnsi" w:hAnsiTheme="majorHAnsi"/>
      <w:b/>
      <w:bCs/>
      <w:color w:val="FFFFFF" w:themeColor="background1"/>
      <w:spacing w:val="-40"/>
      <w:sz w:val="144"/>
      <w:szCs w:val="180"/>
    </w:rPr>
  </w:style>
  <w:style w:type="character" w:customStyle="1" w:styleId="Quote2Char">
    <w:name w:val="Quote 2 Char"/>
    <w:basedOn w:val="DefaultParagraphFont"/>
    <w:link w:val="Quote2"/>
    <w:uiPriority w:val="29"/>
    <w:rsid w:val="00333AAD"/>
    <w:rPr>
      <w:i/>
      <w:iCs/>
      <w:color w:val="FFFFFF" w:themeColor="background1"/>
      <w:sz w:val="36"/>
      <w:szCs w:val="36"/>
    </w:rPr>
  </w:style>
  <w:style w:type="paragraph" w:styleId="ListBullet">
    <w:name w:val="List Bullet"/>
    <w:basedOn w:val="ListParagraph"/>
    <w:uiPriority w:val="99"/>
    <w:qFormat/>
    <w:rsid w:val="006A2477"/>
    <w:pPr>
      <w:numPr>
        <w:numId w:val="3"/>
      </w:numPr>
      <w:ind w:left="426" w:hanging="426"/>
    </w:pPr>
  </w:style>
  <w:style w:type="character" w:customStyle="1" w:styleId="ChapterTitleChar">
    <w:name w:val="Chapter Title Char"/>
    <w:basedOn w:val="DefaultParagraphFont"/>
    <w:link w:val="ChapterTitle"/>
    <w:uiPriority w:val="13"/>
    <w:rsid w:val="00D528B9"/>
    <w:rPr>
      <w:rFonts w:asciiTheme="majorHAnsi" w:hAnsiTheme="majorHAnsi"/>
      <w:b/>
      <w:bCs/>
      <w:color w:val="FFFFFF" w:themeColor="background1"/>
      <w:spacing w:val="-40"/>
      <w:sz w:val="144"/>
      <w:szCs w:val="180"/>
    </w:rPr>
  </w:style>
  <w:style w:type="table" w:styleId="TableGrid">
    <w:name w:val="Table Grid"/>
    <w:basedOn w:val="TableNormal"/>
    <w:uiPriority w:val="39"/>
    <w:rsid w:val="00922B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uote3">
    <w:name w:val="Quote 3"/>
    <w:basedOn w:val="Normal"/>
    <w:next w:val="Normal"/>
    <w:link w:val="Quote3Char"/>
    <w:uiPriority w:val="29"/>
    <w:qFormat/>
    <w:rsid w:val="009802BB"/>
    <w:rPr>
      <w:rFonts w:asciiTheme="majorHAnsi" w:hAnsiTheme="majorHAnsi"/>
      <w:b/>
      <w:bCs/>
      <w:noProof/>
      <w:sz w:val="36"/>
      <w:szCs w:val="36"/>
    </w:rPr>
  </w:style>
  <w:style w:type="character" w:styleId="Strong">
    <w:name w:val="Strong"/>
    <w:basedOn w:val="DefaultParagraphFont"/>
    <w:uiPriority w:val="22"/>
    <w:qFormat/>
    <w:rsid w:val="00BE0D18"/>
    <w:rPr>
      <w:b/>
      <w:bCs/>
    </w:rPr>
  </w:style>
  <w:style w:type="character" w:customStyle="1" w:styleId="Quote3Char">
    <w:name w:val="Quote 3 Char"/>
    <w:basedOn w:val="DefaultParagraphFont"/>
    <w:link w:val="Quote3"/>
    <w:uiPriority w:val="29"/>
    <w:rsid w:val="009802BB"/>
    <w:rPr>
      <w:rFonts w:asciiTheme="majorHAnsi" w:hAnsiTheme="majorHAnsi"/>
      <w:b/>
      <w:bCs/>
      <w:noProof/>
      <w:sz w:val="36"/>
      <w:szCs w:val="36"/>
    </w:rPr>
  </w:style>
  <w:style w:type="paragraph" w:customStyle="1" w:styleId="Quote4">
    <w:name w:val="Quote 4"/>
    <w:basedOn w:val="Normal"/>
    <w:next w:val="Normal"/>
    <w:link w:val="Quote4Char"/>
    <w:uiPriority w:val="29"/>
    <w:qFormat/>
    <w:rsid w:val="009802BB"/>
    <w:pPr>
      <w:spacing w:after="0"/>
      <w:ind w:left="709" w:right="709"/>
      <w:jc w:val="center"/>
    </w:pPr>
    <w:rPr>
      <w:rFonts w:asciiTheme="majorHAnsi" w:hAnsiTheme="majorHAnsi"/>
      <w:i/>
      <w:color w:val="auto"/>
      <w:sz w:val="52"/>
    </w:rPr>
  </w:style>
  <w:style w:type="paragraph" w:styleId="Caption">
    <w:name w:val="caption"/>
    <w:basedOn w:val="Normal"/>
    <w:next w:val="Normal"/>
    <w:uiPriority w:val="35"/>
    <w:qFormat/>
    <w:rsid w:val="002B4439"/>
    <w:pPr>
      <w:spacing w:before="600" w:after="200" w:line="240" w:lineRule="auto"/>
    </w:pPr>
    <w:rPr>
      <w:iCs/>
      <w:color w:val="FFFFFF" w:themeColor="background1"/>
      <w:sz w:val="14"/>
      <w:szCs w:val="18"/>
    </w:rPr>
  </w:style>
  <w:style w:type="character" w:customStyle="1" w:styleId="Quote4Char">
    <w:name w:val="Quote 4 Char"/>
    <w:basedOn w:val="DefaultParagraphFont"/>
    <w:link w:val="Quote4"/>
    <w:uiPriority w:val="29"/>
    <w:rsid w:val="009802BB"/>
    <w:rPr>
      <w:rFonts w:asciiTheme="majorHAnsi" w:hAnsiTheme="majorHAnsi"/>
      <w:i/>
      <w:color w:val="auto"/>
      <w:sz w:val="52"/>
    </w:rPr>
  </w:style>
  <w:style w:type="paragraph" w:customStyle="1" w:styleId="Quote5">
    <w:name w:val="Quote 5"/>
    <w:basedOn w:val="Normal"/>
    <w:next w:val="Normal"/>
    <w:link w:val="Quote5Char"/>
    <w:uiPriority w:val="29"/>
    <w:qFormat/>
    <w:rsid w:val="00333AAD"/>
    <w:rPr>
      <w:i/>
      <w:sz w:val="44"/>
      <w:szCs w:val="44"/>
    </w:rPr>
  </w:style>
  <w:style w:type="paragraph" w:customStyle="1" w:styleId="Caption2">
    <w:name w:val="Caption 2"/>
    <w:basedOn w:val="Normal"/>
    <w:next w:val="Normal"/>
    <w:link w:val="Caption2Char"/>
    <w:uiPriority w:val="99"/>
    <w:qFormat/>
    <w:rsid w:val="00E403F2"/>
    <w:rPr>
      <w:sz w:val="14"/>
    </w:rPr>
  </w:style>
  <w:style w:type="character" w:customStyle="1" w:styleId="Quote5Char">
    <w:name w:val="Quote 5 Char"/>
    <w:basedOn w:val="DefaultParagraphFont"/>
    <w:link w:val="Quote5"/>
    <w:uiPriority w:val="29"/>
    <w:rsid w:val="00333AAD"/>
    <w:rPr>
      <w:i/>
      <w:sz w:val="44"/>
      <w:szCs w:val="44"/>
    </w:rPr>
  </w:style>
  <w:style w:type="paragraph" w:customStyle="1" w:styleId="Quote6">
    <w:name w:val="Quote 6"/>
    <w:basedOn w:val="Normal"/>
    <w:next w:val="Normal"/>
    <w:link w:val="Quote6Char"/>
    <w:uiPriority w:val="29"/>
    <w:qFormat/>
    <w:rsid w:val="001401F6"/>
    <w:rPr>
      <w:color w:val="14756E" w:themeColor="accent1"/>
      <w:sz w:val="44"/>
      <w:szCs w:val="44"/>
    </w:rPr>
  </w:style>
  <w:style w:type="character" w:customStyle="1" w:styleId="Caption2Char">
    <w:name w:val="Caption 2 Char"/>
    <w:basedOn w:val="DefaultParagraphFont"/>
    <w:link w:val="Caption2"/>
    <w:uiPriority w:val="99"/>
    <w:rsid w:val="00E403F2"/>
    <w:rPr>
      <w:sz w:val="14"/>
    </w:rPr>
  </w:style>
  <w:style w:type="paragraph" w:customStyle="1" w:styleId="Quote7">
    <w:name w:val="Quote 7"/>
    <w:basedOn w:val="Normal"/>
    <w:next w:val="Normal"/>
    <w:link w:val="Quote7Char"/>
    <w:uiPriority w:val="29"/>
    <w:qFormat/>
    <w:rsid w:val="00475E10"/>
    <w:pPr>
      <w:tabs>
        <w:tab w:val="left" w:pos="5812"/>
      </w:tabs>
      <w:spacing w:after="0"/>
      <w:ind w:left="709" w:right="766"/>
      <w:jc w:val="center"/>
    </w:pPr>
    <w:rPr>
      <w:i/>
      <w:noProof/>
      <w:color w:val="FFFFFF" w:themeColor="background1"/>
      <w:sz w:val="32"/>
      <w:szCs w:val="28"/>
    </w:rPr>
  </w:style>
  <w:style w:type="character" w:customStyle="1" w:styleId="Quote6Char">
    <w:name w:val="Quote 6 Char"/>
    <w:basedOn w:val="DefaultParagraphFont"/>
    <w:link w:val="Quote6"/>
    <w:uiPriority w:val="29"/>
    <w:rsid w:val="0064312D"/>
    <w:rPr>
      <w:color w:val="14756E" w:themeColor="accent1"/>
      <w:sz w:val="44"/>
      <w:szCs w:val="44"/>
    </w:rPr>
  </w:style>
  <w:style w:type="character" w:styleId="IntenseReference">
    <w:name w:val="Intense Reference"/>
    <w:basedOn w:val="DefaultParagraphFont"/>
    <w:uiPriority w:val="32"/>
    <w:semiHidden/>
    <w:rsid w:val="0064312D"/>
    <w:rPr>
      <w:b/>
      <w:bCs/>
      <w:smallCaps/>
      <w:color w:val="14756E" w:themeColor="accent1"/>
      <w:spacing w:val="5"/>
    </w:rPr>
  </w:style>
  <w:style w:type="character" w:customStyle="1" w:styleId="Quote7Char">
    <w:name w:val="Quote 7 Char"/>
    <w:basedOn w:val="DefaultParagraphFont"/>
    <w:link w:val="Quote7"/>
    <w:uiPriority w:val="29"/>
    <w:rsid w:val="00475E10"/>
    <w:rPr>
      <w:i/>
      <w:noProof/>
      <w:color w:val="FFFFFF" w:themeColor="background1"/>
      <w:sz w:val="32"/>
      <w:szCs w:val="28"/>
    </w:rPr>
  </w:style>
  <w:style w:type="paragraph" w:customStyle="1" w:styleId="Quote8">
    <w:name w:val="Quote 8"/>
    <w:basedOn w:val="Quote4"/>
    <w:link w:val="Quote8Char"/>
    <w:qFormat/>
    <w:rsid w:val="00475E10"/>
    <w:pPr>
      <w:ind w:left="0" w:right="0"/>
    </w:pPr>
    <w:rPr>
      <w:rFonts w:asciiTheme="minorHAnsi" w:hAnsiTheme="minorHAnsi"/>
      <w:color w:val="3A3A3A" w:themeColor="accent6"/>
      <w:sz w:val="36"/>
    </w:rPr>
  </w:style>
  <w:style w:type="character" w:customStyle="1" w:styleId="Quote8Char">
    <w:name w:val="Quote 8 Char"/>
    <w:basedOn w:val="Quote4Char"/>
    <w:link w:val="Quote8"/>
    <w:rsid w:val="00475E10"/>
    <w:rPr>
      <w:rFonts w:asciiTheme="majorHAnsi" w:hAnsiTheme="majorHAnsi"/>
      <w:i/>
      <w:color w:val="3A3A3A" w:themeColor="accent6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4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ristina/Library/Containers/com.microsoft.Word/Data/Library/Application%20Support/Microsoft/Office/16.0/DTS/Search/%7bBEE0B439-EB4A-914F-9BE7-82C81E486B60%7dtf33742482_win32.dotx" TargetMode="External"/></Relationships>
</file>

<file path=word/theme/theme1.xml><?xml version="1.0" encoding="utf-8"?>
<a:theme xmlns:a="http://schemas.openxmlformats.org/drawingml/2006/main" name="Office Theme">
  <a:themeElements>
    <a:clrScheme name="Custom 4">
      <a:dk1>
        <a:sysClr val="windowText" lastClr="000000"/>
      </a:dk1>
      <a:lt1>
        <a:sysClr val="window" lastClr="FFFFFF"/>
      </a:lt1>
      <a:dk2>
        <a:srgbClr val="2A2A2A"/>
      </a:dk2>
      <a:lt2>
        <a:srgbClr val="ACACAC"/>
      </a:lt2>
      <a:accent1>
        <a:srgbClr val="14756E"/>
      </a:accent1>
      <a:accent2>
        <a:srgbClr val="17A6B1"/>
      </a:accent2>
      <a:accent3>
        <a:srgbClr val="CB5577"/>
      </a:accent3>
      <a:accent4>
        <a:srgbClr val="F84C24"/>
      </a:accent4>
      <a:accent5>
        <a:srgbClr val="6A3B68"/>
      </a:accent5>
      <a:accent6>
        <a:srgbClr val="3A3A3A"/>
      </a:accent6>
      <a:hlink>
        <a:srgbClr val="01B1AE"/>
      </a:hlink>
      <a:folHlink>
        <a:srgbClr val="01B1AE"/>
      </a:folHlink>
    </a:clrScheme>
    <a:fontScheme name="Custom 291">
      <a:majorFont>
        <a:latin typeface="Tw Cen M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426e97fa315356fffbdcd9876fe988c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14b8f0def80e6d70ce3def20c90759a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35B084-AF06-459E-9FF3-A8531B9F619E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DDFD2183-E5C6-41AB-B475-FEC325927D6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9086043-D45D-406A-9F14-16186BC2F3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44753A9-7506-4DF0-8436-029231F1843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{BEE0B439-EB4A-914F-9BE7-82C81E486B60}tf33742482_win32.dotx</Template>
  <TotalTime>0</TotalTime>
  <Pages>4</Pages>
  <Words>659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2022-02-15T11:56:00Z</dcterms:created>
  <dcterms:modified xsi:type="dcterms:W3CDTF">2022-03-02T04:48:00Z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